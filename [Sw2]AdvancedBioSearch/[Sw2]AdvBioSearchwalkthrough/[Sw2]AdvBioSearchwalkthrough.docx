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77777777" w:rsidR="004B5E5C" w:rsidRDefault="00831A72" w:rsidP="00831A72">
      <w:pPr>
        <w:pStyle w:val="Title"/>
        <w:tabs>
          <w:tab w:val="center" w:pos="4320"/>
        </w:tabs>
      </w:pPr>
      <w:r>
        <w:t>swarmathon 2</w:t>
      </w:r>
    </w:p>
    <w:p w14:paraId="6FDAC04A" w14:textId="77777777" w:rsidR="004B5E5C" w:rsidRDefault="00831A72" w:rsidP="00831A72">
      <w:pPr>
        <w:pStyle w:val="Date"/>
      </w:pPr>
      <w:r>
        <w:t>advanced bio-inspired search</w:t>
      </w:r>
    </w:p>
    <w:p w14:paraId="360FD7FC" w14:textId="77777777" w:rsidR="00831A72" w:rsidRDefault="00831A72" w:rsidP="00831A72">
      <w:pPr>
        <w:pStyle w:val="Heading1"/>
      </w:pPr>
      <w:r>
        <w:t>follow the trail</w:t>
      </w:r>
    </w:p>
    <w:p w14:paraId="4FF3BD9C" w14:textId="6B6EB3F2"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10FA4AAC" w14:textId="6D0F506B" w:rsidR="00FD35C2" w:rsidRPr="00FD35C2" w:rsidRDefault="00FD35C2" w:rsidP="00FD35C2">
      <w:pPr>
        <w:pStyle w:val="Heading2"/>
      </w:pPr>
      <w:r>
        <w:t>what is stigmergy?</w:t>
      </w:r>
    </w:p>
    <w:p w14:paraId="54276F72" w14:textId="4530A1EB" w:rsidR="00EC2631" w:rsidRPr="00692917" w:rsidRDefault="00692917" w:rsidP="00831A72">
      <w:r>
        <w:rPr>
          <w:noProof/>
        </w:rPr>
        <w:drawing>
          <wp:anchor distT="0" distB="0" distL="114300" distR="114300" simplePos="0" relativeHeight="251660288" behindDoc="0" locked="0" layoutInCell="1" allowOverlap="1" wp14:anchorId="786F47C6" wp14:editId="2F50DA50">
            <wp:simplePos x="0" y="0"/>
            <wp:positionH relativeFrom="margin">
              <wp:posOffset>237490</wp:posOffset>
            </wp:positionH>
            <wp:positionV relativeFrom="page">
              <wp:posOffset>5715000</wp:posOffset>
            </wp:positionV>
            <wp:extent cx="5138420" cy="3269615"/>
            <wp:effectExtent l="50800" t="50800" r="43180" b="57785"/>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a:extLst>
                        <a:ext uri="{28A0092B-C50C-407E-A947-70E740481C1C}">
                          <a14:useLocalDpi xmlns:a14="http://schemas.microsoft.com/office/drawing/2010/main" val="0"/>
                        </a:ext>
                      </a:extLst>
                    </a:blip>
                    <a:stretch>
                      <a:fillRect/>
                    </a:stretch>
                  </pic:blipFill>
                  <pic:spPr>
                    <a:xfrm>
                      <a:off x="0" y="0"/>
                      <a:ext cx="5138420" cy="32696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00EC2631">
        <w:rPr>
          <w:color w:val="E7635F" w:themeColor="accent2"/>
        </w:rPr>
        <w:t>Stigmergy</w:t>
      </w:r>
      <w:proofErr w:type="spellEnd"/>
      <w:r w:rsidR="00EC2631">
        <w:rPr>
          <w:color w:val="E7635F" w:themeColor="accent2"/>
        </w:rPr>
        <w:t xml:space="preserve"> </w:t>
      </w:r>
      <w:r w:rsidR="00EC2631">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sidR="00EC2631">
        <w:rPr>
          <w:color w:val="000000" w:themeColor="text1"/>
        </w:rPr>
        <w:t xml:space="preserve"> lay</w:t>
      </w:r>
      <w:r w:rsidR="00E5599E">
        <w:rPr>
          <w:color w:val="000000" w:themeColor="text1"/>
        </w:rPr>
        <w:t>ing</w:t>
      </w:r>
      <w:r w:rsidR="00EC2631">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sidR="00EC2631">
        <w:rPr>
          <w:color w:val="000000" w:themeColor="text1"/>
        </w:rPr>
        <w:t xml:space="preserve"> </w:t>
      </w:r>
      <w:r w:rsidR="00AA232B">
        <w:rPr>
          <w:color w:val="000000" w:themeColor="text1"/>
        </w:rPr>
        <w:t>Ants also reinforce existing trails if they are still useful.</w:t>
      </w:r>
      <w:r w:rsidR="00E120E2">
        <w:rPr>
          <w:color w:val="000000" w:themeColor="text1"/>
        </w:rPr>
        <w:t xml:space="preserve"> The </w:t>
      </w:r>
      <w:proofErr w:type="spellStart"/>
      <w:r w:rsidR="00E120E2">
        <w:rPr>
          <w:color w:val="000000" w:themeColor="text1"/>
        </w:rPr>
        <w:t>Swarmies</w:t>
      </w:r>
      <w:proofErr w:type="spellEnd"/>
      <w:r w:rsidR="00E120E2">
        <w:rPr>
          <w:color w:val="000000" w:themeColor="text1"/>
        </w:rPr>
        <w:t xml:space="preserve"> can mimic this behavior too—using spray color and their on-board cameras!</w:t>
      </w:r>
    </w:p>
    <w:p w14:paraId="09AD61CB" w14:textId="77777777" w:rsidR="00554317" w:rsidRDefault="00E85EDC" w:rsidP="00AA232B">
      <w:pPr>
        <w:rPr>
          <w:color w:val="000000" w:themeColor="text1"/>
        </w:rPr>
      </w:pPr>
      <w:r>
        <w:rPr>
          <w:color w:val="000000" w:themeColor="text1"/>
        </w:rPr>
        <w:lastRenderedPageBreak/>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r:link="rId9">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21534757" w14:textId="001A333D" w:rsidR="00C3673E" w:rsidRDefault="00C3673E" w:rsidP="00D96D50">
      <w:pPr>
        <w:rPr>
          <w:color w:val="000000" w:themeColor="text1"/>
        </w:rPr>
      </w:pPr>
    </w:p>
    <w:p w14:paraId="12E490A0" w14:textId="4D0CD556" w:rsidR="00C3673E" w:rsidRDefault="00C3673E" w:rsidP="00D96D50">
      <w:pPr>
        <w:rPr>
          <w:color w:val="000000" w:themeColor="text1"/>
        </w:rPr>
      </w:pP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r w:rsidRPr="009E1D07">
        <w:rPr>
          <w:noProof/>
        </w:rPr>
        <w:drawing>
          <wp:anchor distT="0" distB="0" distL="114300" distR="114300" simplePos="0" relativeHeight="251662336" behindDoc="0" locked="0" layoutInCell="1" allowOverlap="1" wp14:anchorId="36B1D323" wp14:editId="23B249FA">
            <wp:simplePos x="0" y="0"/>
            <wp:positionH relativeFrom="margin">
              <wp:posOffset>628650</wp:posOffset>
            </wp:positionH>
            <wp:positionV relativeFrom="paragraph">
              <wp:posOffset>695960</wp:posOffset>
            </wp:positionV>
            <wp:extent cx="4190365" cy="2513965"/>
            <wp:effectExtent l="50800" t="50800" r="51435" b="5143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0">
                      <a:extLst>
                        <a:ext uri="{28A0092B-C50C-407E-A947-70E740481C1C}">
                          <a14:useLocalDpi xmlns:a14="http://schemas.microsoft.com/office/drawing/2010/main" val="0"/>
                        </a:ext>
                      </a:extLst>
                    </a:blip>
                    <a:stretch>
                      <a:fillRect/>
                    </a:stretch>
                  </pic:blipFill>
                  <pic:spPr>
                    <a:xfrm>
                      <a:off x="0" y="0"/>
                      <a:ext cx="4190365" cy="251396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lastRenderedPageBreak/>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616C8C7D" w14:textId="222DE216" w:rsidR="007404E9" w:rsidRPr="00476928" w:rsidRDefault="00892647" w:rsidP="007404E9">
      <w:pPr>
        <w:rPr>
          <w:b/>
        </w:rPr>
      </w:pPr>
      <w:r w:rsidRPr="00B97DB7">
        <w:rPr>
          <w:b/>
        </w:rPr>
        <w:t>Note that the time limit for a pheromone trail is controlled through a slider on the Interface. This has been implemented for you.</w:t>
      </w:r>
    </w:p>
    <w:p w14:paraId="393BF8BB" w14:textId="6031F88F" w:rsidR="007404E9" w:rsidRDefault="007404E9" w:rsidP="00A04111">
      <w:pPr>
        <w:pStyle w:val="Heading1"/>
      </w:pPr>
      <w:r>
        <w:lastRenderedPageBreak/>
        <w:t xml:space="preserve">modifying </w:t>
      </w:r>
      <w:r w:rsidR="00A76CEF">
        <w:t xml:space="preserve">globals &amp; properties and </w:t>
      </w:r>
      <w:r>
        <w:t>the setup procedure</w:t>
      </w:r>
    </w:p>
    <w:p w14:paraId="1A4DCFAF" w14:textId="78198134" w:rsidR="00B97DB7" w:rsidRPr="00B97DB7" w:rsidRDefault="00B97DB7" w:rsidP="00B97DB7">
      <w:r>
        <w:rPr>
          <w:noProof/>
        </w:rPr>
        <mc:AlternateContent>
          <mc:Choice Requires="wps">
            <w:drawing>
              <wp:anchor distT="0" distB="0" distL="114300" distR="114300" simplePos="0" relativeHeight="251668480" behindDoc="0" locked="0" layoutInCell="1" allowOverlap="1" wp14:anchorId="5A0351D4" wp14:editId="0CE3A2AF">
                <wp:simplePos x="0" y="0"/>
                <wp:positionH relativeFrom="column">
                  <wp:posOffset>-144145</wp:posOffset>
                </wp:positionH>
                <wp:positionV relativeFrom="paragraph">
                  <wp:posOffset>300990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35pt;margin-top:23.7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t>Let’s begin by tackling agenda items 1 – 3.</w:t>
      </w:r>
    </w:p>
    <w:p w14:paraId="60B40ED3" w14:textId="0238E1CC" w:rsidR="00A417F0" w:rsidRDefault="00AD02E6" w:rsidP="007404E9">
      <w:r>
        <w:rPr>
          <w:noProof/>
        </w:rPr>
        <w:drawing>
          <wp:anchor distT="0" distB="0" distL="114300" distR="114300" simplePos="0" relativeHeight="251691008" behindDoc="0" locked="0" layoutInCell="1" allowOverlap="1" wp14:anchorId="7503EE6E" wp14:editId="65E47778">
            <wp:simplePos x="0" y="0"/>
            <wp:positionH relativeFrom="column">
              <wp:posOffset>1688465</wp:posOffset>
            </wp:positionH>
            <wp:positionV relativeFrom="paragraph">
              <wp:posOffset>2819400</wp:posOffset>
            </wp:positionV>
            <wp:extent cx="4351655" cy="3317240"/>
            <wp:effectExtent l="50800" t="50800" r="42545" b="609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png"/>
                    <pic:cNvPicPr/>
                  </pic:nvPicPr>
                  <pic:blipFill>
                    <a:blip r:embed="rId11">
                      <a:extLst>
                        <a:ext uri="{28A0092B-C50C-407E-A947-70E740481C1C}">
                          <a14:useLocalDpi xmlns:a14="http://schemas.microsoft.com/office/drawing/2010/main" val="0"/>
                        </a:ext>
                      </a:extLst>
                    </a:blip>
                    <a:stretch>
                      <a:fillRect/>
                    </a:stretch>
                  </pic:blipFill>
                  <pic:spPr>
                    <a:xfrm>
                      <a:off x="0" y="0"/>
                      <a:ext cx="4351655" cy="33172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97DB7">
        <w:t>S</w:t>
      </w:r>
      <w:r w:rsidR="00A76CEF">
        <w:t xml:space="preserve">croll to the top of the file, where the </w:t>
      </w:r>
      <w:proofErr w:type="spellStart"/>
      <w:r w:rsidR="00A76CEF" w:rsidRPr="00A76CEF">
        <w:rPr>
          <w:color w:val="E7635F" w:themeColor="accent2"/>
        </w:rPr>
        <w:t>Globals</w:t>
      </w:r>
      <w:proofErr w:type="spellEnd"/>
      <w:r w:rsidR="00A76CEF" w:rsidRPr="00A76CEF">
        <w:rPr>
          <w:color w:val="E7635F" w:themeColor="accent2"/>
        </w:rPr>
        <w:t xml:space="preserve"> and Properties </w:t>
      </w:r>
      <w:r w:rsidR="00A76CEF">
        <w:t xml:space="preserve">section is.  </w:t>
      </w:r>
      <w:r w:rsidR="00D26042">
        <w:t>Add the</w:t>
      </w:r>
      <w:r w:rsidR="00A00B54">
        <w:t xml:space="preserve"> new pheromone state to the robot and the new pheromone time limit variable to the patches as </w:t>
      </w:r>
      <w:r w:rsidR="00013A05">
        <w:t xml:space="preserve">in the picture </w:t>
      </w:r>
      <w:r>
        <w:t>here</w:t>
      </w:r>
      <w:r w:rsidR="00A00B54">
        <w:t xml:space="preserve">. </w:t>
      </w:r>
    </w:p>
    <w:p w14:paraId="3FAB1ABF" w14:textId="4F6C20F3" w:rsidR="00476928" w:rsidRDefault="00476928" w:rsidP="007404E9"/>
    <w:p w14:paraId="36730B2C" w14:textId="3A68A919" w:rsidR="00B17081" w:rsidRDefault="00B97DB7" w:rsidP="007404E9">
      <w:pPr>
        <w:rPr>
          <w:color w:val="auto"/>
        </w:rPr>
      </w:pPr>
      <w:r>
        <w:rPr>
          <w:noProof/>
          <w:color w:val="auto"/>
        </w:rPr>
        <w:lastRenderedPageBreak/>
        <w:drawing>
          <wp:anchor distT="0" distB="0" distL="114300" distR="114300" simplePos="0" relativeHeight="251664384" behindDoc="0" locked="0" layoutInCell="1" allowOverlap="1" wp14:anchorId="3CD9EE43" wp14:editId="707B49BE">
            <wp:simplePos x="0" y="0"/>
            <wp:positionH relativeFrom="margin">
              <wp:posOffset>312420</wp:posOffset>
            </wp:positionH>
            <wp:positionV relativeFrom="paragraph">
              <wp:posOffset>932180</wp:posOffset>
            </wp:positionV>
            <wp:extent cx="544893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673A15F1"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3">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lastRenderedPageBreak/>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4">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20FFBF57" w14:textId="015A2DEA" w:rsidR="00A04111" w:rsidRDefault="007752DD" w:rsidP="008F7DDF">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bookmarkStart w:id="0" w:name="_GoBack"/>
      <w:r w:rsidR="00D377D8">
        <w:rPr>
          <w:noProof/>
        </w:rPr>
        <w:drawing>
          <wp:anchor distT="0" distB="0" distL="114300" distR="114300" simplePos="0" relativeHeight="251667456" behindDoc="0" locked="0" layoutInCell="1" allowOverlap="1" wp14:anchorId="6AD5CBA0" wp14:editId="64E7B004">
            <wp:simplePos x="0" y="0"/>
            <wp:positionH relativeFrom="margin">
              <wp:posOffset>83820</wp:posOffset>
            </wp:positionH>
            <wp:positionV relativeFrom="paragraph">
              <wp:posOffset>678180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5">
                      <a:extLst>
                        <a:ext uri="{28A0092B-C50C-407E-A947-70E740481C1C}">
                          <a14:useLocalDpi xmlns:a14="http://schemas.microsoft.com/office/drawing/2010/main" val="0"/>
                        </a:ext>
                      </a:extLst>
                    </a:blip>
                    <a:stretch>
                      <a:fillRect/>
                    </a:stretch>
                  </pic:blipFill>
                  <pic:spPr>
                    <a:xfrm>
                      <a:off x="0" y="0"/>
                      <a:ext cx="5449570"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bookmarkEnd w:id="0"/>
      <w:r>
        <w:t>you.</w:t>
      </w:r>
      <w:r w:rsidR="00DD04EF">
        <w:t xml:space="preserve"> </w:t>
      </w:r>
      <w:r w:rsidR="00F7728B">
        <w:t xml:space="preserve">Click it </w:t>
      </w:r>
      <w:r w:rsidR="00165C20">
        <w:t>to</w:t>
      </w:r>
      <w:r w:rsidR="00F7728B">
        <w:t xml:space="preserve"> see your new rock configuration! </w:t>
      </w:r>
    </w:p>
    <w:p w14:paraId="7BA008F3" w14:textId="77777777" w:rsidR="0040395E" w:rsidRDefault="0040395E"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6">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carefully reading the comments and using the picture that follows.</w:t>
      </w:r>
    </w:p>
    <w:p w14:paraId="26BB4F59" w14:textId="753C5272" w:rsidR="000D34D6" w:rsidRDefault="00557F92" w:rsidP="002138AB">
      <w:r>
        <w:rPr>
          <w:noProof/>
        </w:rPr>
        <w:lastRenderedPageBreak/>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7">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 xml:space="preserve">Note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proofErr w:type="spellStart"/>
      <w:r>
        <w:rPr>
          <w:color w:val="E7635F" w:themeColor="accent2"/>
        </w:rPr>
        <w:t>usingPheromone</w:t>
      </w:r>
      <w:proofErr w:type="spellEnd"/>
      <w:r>
        <w:rPr>
          <w:color w:val="E7635F" w:themeColor="accent2"/>
        </w:rPr>
        <w:t xml:space="preserv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lastRenderedPageBreak/>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19">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1">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proofErr w:type="spellStart"/>
      <w:r w:rsidR="00FB331D" w:rsidRPr="00FB331D">
        <w:rPr>
          <w:color w:val="E7635F" w:themeColor="accent2"/>
        </w:rPr>
        <w:t>percentChanceToFollowPheromone</w:t>
      </w:r>
      <w:proofErr w:type="spellEnd"/>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proofErr w:type="spellStart"/>
      <w:r w:rsidR="008A0C54">
        <w:rPr>
          <w:color w:val="000000" w:themeColor="text1"/>
        </w:rPr>
        <w:t>Swarmathon</w:t>
      </w:r>
      <w:proofErr w:type="spellEnd"/>
      <w:r w:rsidR="008A0C54">
        <w:rPr>
          <w:color w:val="000000" w:themeColor="text1"/>
        </w:rPr>
        <w:t xml:space="preserve">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3">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4">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553D8B51" w14:textId="777777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 xml:space="preserve">SWARMATHON 3: </w:t>
      </w:r>
      <w:r w:rsidR="00CE324F">
        <w:rPr>
          <w:sz w:val="40"/>
          <w:szCs w:val="40"/>
        </w:rPr>
        <w:t xml:space="preserve">intro to deterministic </w:t>
      </w:r>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headerReference w:type="even" r:id="rId27"/>
      <w:headerReference w:type="default" r:id="rId28"/>
      <w:footerReference w:type="even" r:id="rId29"/>
      <w:footerReference w:type="default" r:id="rId30"/>
      <w:headerReference w:type="first" r:id="rId31"/>
      <w:footerReference w:type="first" r:id="rId32"/>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5E99D" w14:textId="77777777" w:rsidR="00546441" w:rsidRDefault="00546441">
      <w:pPr>
        <w:spacing w:line="240" w:lineRule="auto"/>
      </w:pPr>
      <w:r>
        <w:separator/>
      </w:r>
    </w:p>
    <w:p w14:paraId="468001FA" w14:textId="77777777" w:rsidR="00546441" w:rsidRDefault="00546441"/>
  </w:endnote>
  <w:endnote w:type="continuationSeparator" w:id="0">
    <w:p w14:paraId="10820770" w14:textId="77777777" w:rsidR="00546441" w:rsidRDefault="00546441">
      <w:pPr>
        <w:spacing w:line="240" w:lineRule="auto"/>
      </w:pPr>
      <w:r>
        <w:continuationSeparator/>
      </w:r>
    </w:p>
    <w:p w14:paraId="67640E6E" w14:textId="77777777" w:rsidR="00546441" w:rsidRDefault="00546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1C0D" w14:textId="77777777" w:rsidR="00DC4B05" w:rsidRDefault="00DC4B05" w:rsidP="00CF755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E35178" w14:textId="77777777" w:rsidR="005061FB" w:rsidRDefault="005061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0195F" w14:textId="0C9CADD7" w:rsidR="005061FB" w:rsidRDefault="00DC4B05">
    <w:pPr>
      <w:pStyle w:val="Footer"/>
    </w:pPr>
    <w:r>
      <w:rPr>
        <w:noProof/>
      </w:rPr>
      <mc:AlternateContent>
        <mc:Choice Requires="wpg">
          <w:drawing>
            <wp:anchor distT="0" distB="0" distL="114300" distR="114300" simplePos="0" relativeHeight="251661312" behindDoc="0" locked="0" layoutInCell="1" allowOverlap="1" wp14:anchorId="69BC15A0" wp14:editId="4D7372FF">
              <wp:simplePos x="0" y="0"/>
              <wp:positionH relativeFrom="page">
                <wp:posOffset>165735</wp:posOffset>
              </wp:positionH>
              <wp:positionV relativeFrom="bottomMargin">
                <wp:posOffset>100330</wp:posOffset>
              </wp:positionV>
              <wp:extent cx="7623174" cy="358140"/>
              <wp:effectExtent l="0" t="0" r="0" b="0"/>
              <wp:wrapNone/>
              <wp:docPr id="164" name="Group 164"/>
              <wp:cNvGraphicFramePr/>
              <a:graphic xmlns:a="http://schemas.openxmlformats.org/drawingml/2006/main">
                <a:graphicData uri="http://schemas.microsoft.com/office/word/2010/wordprocessingGroup">
                  <wpg:wgp>
                    <wpg:cNvGrpSpPr/>
                    <wpg:grpSpPr>
                      <a:xfrm>
                        <a:off x="0" y="0"/>
                        <a:ext cx="7623174" cy="358140"/>
                        <a:chOff x="228600" y="0"/>
                        <a:chExt cx="1264674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3856701" y="7782"/>
                          <a:ext cx="9018639"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05720" w14:textId="37E1B84D" w:rsidR="005061FB" w:rsidRDefault="00546441"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EndPr/>
                              <w:sdtContent>
                                <w:r w:rsidR="0083654D">
                                  <w:rPr>
                                    <w:caps/>
                                    <w:color w:val="33B7D3" w:themeColor="accent1"/>
                                    <w:sz w:val="20"/>
                                    <w:szCs w:val="20"/>
                                  </w:rPr>
                                  <w:t>Swarmathon 2</w:t>
                                </w:r>
                              </w:sdtContent>
                            </w:sdt>
                            <w:r w:rsidR="005061FB">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EndPr/>
                              <w:sdtContent>
                                <w:r w:rsidR="005061FB">
                                  <w:rPr>
                                    <w:color w:val="808080" w:themeColor="background1" w:themeShade="80"/>
                                    <w:sz w:val="20"/>
                                    <w:szCs w:val="20"/>
                                  </w:rPr>
                                  <w:t>Advanced Bio-Inspired Search</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C15A0" id="Group 164" o:spid="_x0000_s1032" style="position:absolute;margin-left:13.05pt;margin-top:7.9pt;width:600.25pt;height:28.2pt;z-index:251661312;mso-position-horizontal-relative:page;mso-position-vertical-relative:bottom-margin-area;mso-width-relative:margin;mso-height-relative:margin" coordorigin="228600" coordsize="1264674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">
              <v:rect id="Rectangle 165" o:spid="_x0000_s1033"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4" type="#_x0000_t202" style="position:absolute;left:3856701;top:7782;width:9018639;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7D705720" w14:textId="37E1B84D" w:rsidR="005061FB" w:rsidRDefault="005061FB" w:rsidP="005061FB">
                      <w:pPr>
                        <w:pStyle w:val="Footer"/>
                      </w:pPr>
                      <w:sdt>
                        <w:sdtPr>
                          <w:rPr>
                            <w:caps/>
                            <w:color w:val="33B7D3" w:themeColor="accent1"/>
                            <w:sz w:val="20"/>
                            <w:szCs w:val="20"/>
                          </w:rPr>
                          <w:alias w:val="Title"/>
                          <w:tag w:val=""/>
                          <w:id w:val="-1718429811"/>
                          <w:dataBinding w:prefixMappings="xmlns:ns0='http://purl.org/dc/elements/1.1/' xmlns:ns1='http://schemas.openxmlformats.org/package/2006/metadata/core-properties' " w:xpath="/ns1:coreProperties[1]/ns0:title[1]" w:storeItemID="{6C3C8BC8-F283-45AE-878A-BAB7291924A1}"/>
                          <w:text/>
                        </w:sdtPr>
                        <w:sdtContent>
                          <w:r w:rsidR="0083654D">
                            <w:rPr>
                              <w:caps/>
                              <w:color w:val="33B7D3" w:themeColor="accent1"/>
                              <w:sz w:val="20"/>
                              <w:szCs w:val="20"/>
                            </w:rPr>
                            <w:t>Swarmathon 2</w:t>
                          </w:r>
                        </w:sdtContent>
                      </w:sdt>
                      <w:r>
                        <w:rPr>
                          <w:caps/>
                          <w:color w:val="808080" w:themeColor="background1" w:themeShade="80"/>
                          <w:sz w:val="20"/>
                          <w:szCs w:val="20"/>
                        </w:rPr>
                        <w:t> | </w:t>
                      </w:r>
                      <w:sdt>
                        <w:sdtPr>
                          <w:rPr>
                            <w:color w:val="808080" w:themeColor="background1" w:themeShade="80"/>
                            <w:sz w:val="20"/>
                            <w:szCs w:val="20"/>
                          </w:rPr>
                          <w:alias w:val="Subtitle"/>
                          <w:tag w:val=""/>
                          <w:id w:val="-119213885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Advanced Bio-Inspired Search</w:t>
                          </w:r>
                        </w:sdtContent>
                      </w:sdt>
                    </w:p>
                  </w:txbxContent>
                </v:textbox>
              </v:shape>
              <w10:wrap anchorx="page" anchory="margin"/>
            </v:group>
          </w:pict>
        </mc:Fallback>
      </mc:AlternateContent>
    </w:r>
    <w:r w:rsidR="005061FB">
      <w:rPr>
        <w:noProof/>
      </w:rPr>
      <w:drawing>
        <wp:anchor distT="0" distB="0" distL="114300" distR="114300" simplePos="0" relativeHeight="251663360" behindDoc="0" locked="0" layoutInCell="1" allowOverlap="1" wp14:anchorId="0C0211A7" wp14:editId="227E5234">
          <wp:simplePos x="0" y="0"/>
          <wp:positionH relativeFrom="column">
            <wp:posOffset>5337175</wp:posOffset>
          </wp:positionH>
          <wp:positionV relativeFrom="paragraph">
            <wp:posOffset>-240030</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sidR="005061FB">
      <w:rPr>
        <w:noProof/>
      </w:rPr>
      <w:drawing>
        <wp:anchor distT="0" distB="0" distL="114300" distR="114300" simplePos="0" relativeHeight="251659264" behindDoc="0" locked="0" layoutInCell="1" allowOverlap="1" wp14:anchorId="688EE2B1" wp14:editId="7C15B57A">
          <wp:simplePos x="0" y="0"/>
          <wp:positionH relativeFrom="column">
            <wp:posOffset>-150495</wp:posOffset>
          </wp:positionH>
          <wp:positionV relativeFrom="paragraph">
            <wp:posOffset>-120015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p>
  <w:p w14:paraId="119CA891" w14:textId="77777777" w:rsidR="00DC4B05" w:rsidRDefault="00DC4B05" w:rsidP="00DC4B05">
    <w:pPr>
      <w:pStyle w:val="Footer"/>
      <w:framePr w:wrap="none" w:vAnchor="text" w:hAnchor="page" w:x="5482" w:yAlign="center"/>
      <w:rPr>
        <w:rStyle w:val="PageNumber"/>
      </w:rPr>
    </w:pPr>
    <w:r>
      <w:rPr>
        <w:rStyle w:val="PageNumber"/>
      </w:rPr>
      <w:fldChar w:fldCharType="begin"/>
    </w:r>
    <w:r>
      <w:rPr>
        <w:rStyle w:val="PageNumber"/>
      </w:rPr>
      <w:instrText xml:space="preserve">PAGE  </w:instrText>
    </w:r>
    <w:r>
      <w:rPr>
        <w:rStyle w:val="PageNumber"/>
      </w:rPr>
      <w:fldChar w:fldCharType="separate"/>
    </w:r>
    <w:r w:rsidR="0040395E">
      <w:rPr>
        <w:rStyle w:val="PageNumber"/>
        <w:noProof/>
      </w:rPr>
      <w:t>12</w:t>
    </w:r>
    <w:r>
      <w:rPr>
        <w:rStyle w:val="PageNumber"/>
      </w:rPr>
      <w:fldChar w:fldCharType="end"/>
    </w:r>
  </w:p>
  <w:p w14:paraId="332DE07A" w14:textId="5F8C21A1" w:rsidR="004B5E5C" w:rsidRDefault="005061FB" w:rsidP="005061FB">
    <w:pPr>
      <w:pStyle w:val="Footer"/>
      <w:tabs>
        <w:tab w:val="right" w:pos="6860"/>
      </w:tabs>
    </w:pPr>
    <w:r>
      <w:tab/>
    </w:r>
    <w:r>
      <w:tab/>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D2353" w14:textId="77777777" w:rsidR="005061FB" w:rsidRDefault="005061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4F136" w14:textId="77777777" w:rsidR="00546441" w:rsidRDefault="00546441">
      <w:pPr>
        <w:spacing w:line="240" w:lineRule="auto"/>
      </w:pPr>
      <w:r>
        <w:separator/>
      </w:r>
    </w:p>
    <w:p w14:paraId="1EF69A42" w14:textId="77777777" w:rsidR="00546441" w:rsidRDefault="00546441"/>
  </w:footnote>
  <w:footnote w:type="continuationSeparator" w:id="0">
    <w:p w14:paraId="1310AD2D" w14:textId="77777777" w:rsidR="00546441" w:rsidRDefault="00546441">
      <w:pPr>
        <w:spacing w:line="240" w:lineRule="auto"/>
      </w:pPr>
      <w:r>
        <w:continuationSeparator/>
      </w:r>
    </w:p>
    <w:p w14:paraId="01D0571E" w14:textId="77777777" w:rsidR="00546441" w:rsidRDefault="0054644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9E42" w14:textId="77777777" w:rsidR="005061FB" w:rsidRDefault="005061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25F50" w14:textId="77777777" w:rsidR="005061FB" w:rsidRDefault="005061F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ABEC1" w14:textId="77777777" w:rsidR="005061FB" w:rsidRDefault="005061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13A05"/>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0395E"/>
    <w:rsid w:val="004160C9"/>
    <w:rsid w:val="00420BB4"/>
    <w:rsid w:val="00437475"/>
    <w:rsid w:val="00447C21"/>
    <w:rsid w:val="00456F91"/>
    <w:rsid w:val="00457A6D"/>
    <w:rsid w:val="00462388"/>
    <w:rsid w:val="00476928"/>
    <w:rsid w:val="004A251E"/>
    <w:rsid w:val="004A40A6"/>
    <w:rsid w:val="004B5E5C"/>
    <w:rsid w:val="004C687D"/>
    <w:rsid w:val="004C6C88"/>
    <w:rsid w:val="004D48EC"/>
    <w:rsid w:val="004F523D"/>
    <w:rsid w:val="005061FB"/>
    <w:rsid w:val="00513408"/>
    <w:rsid w:val="00515067"/>
    <w:rsid w:val="0052131F"/>
    <w:rsid w:val="005365DF"/>
    <w:rsid w:val="005454A3"/>
    <w:rsid w:val="00546441"/>
    <w:rsid w:val="00554317"/>
    <w:rsid w:val="00557F92"/>
    <w:rsid w:val="0059610E"/>
    <w:rsid w:val="005A0CC3"/>
    <w:rsid w:val="005D113D"/>
    <w:rsid w:val="005E724C"/>
    <w:rsid w:val="005F1291"/>
    <w:rsid w:val="005F1307"/>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3654D"/>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AD02E6"/>
    <w:rsid w:val="00B00164"/>
    <w:rsid w:val="00B1399E"/>
    <w:rsid w:val="00B1657E"/>
    <w:rsid w:val="00B17081"/>
    <w:rsid w:val="00B346A4"/>
    <w:rsid w:val="00B54960"/>
    <w:rsid w:val="00B61BCF"/>
    <w:rsid w:val="00B63793"/>
    <w:rsid w:val="00B70EFD"/>
    <w:rsid w:val="00B72B25"/>
    <w:rsid w:val="00B74C49"/>
    <w:rsid w:val="00B97DB7"/>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8F9"/>
    <w:rsid w:val="00D96D50"/>
    <w:rsid w:val="00DB0BCB"/>
    <w:rsid w:val="00DC2E7E"/>
    <w:rsid w:val="00DC4B05"/>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DC4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03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file://localhost/Users/Muninn/Desktop/%5BSw1%5D%20walkthroughImages/SwarmathonLogo.jpg"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image" Target="file://localhost/Users/Muninn/Desktop/%5BSw2%5DwalkthroughImages%20/2.1.png"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265</TotalTime>
  <Pages>16</Pages>
  <Words>1454</Words>
  <Characters>8292</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 2</dc:title>
  <dc:subject>Advanced Bio-Inspired Search</dc:subject>
  <dc:creator>Elizabeth E. Esterly</dc:creator>
  <cp:keywords/>
  <dc:description/>
  <cp:lastModifiedBy>Elizabeth E. Esterly</cp:lastModifiedBy>
  <cp:revision>168</cp:revision>
  <dcterms:created xsi:type="dcterms:W3CDTF">2016-12-29T20:46:00Z</dcterms:created>
  <dcterms:modified xsi:type="dcterms:W3CDTF">2017-01-12T00:02:00Z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