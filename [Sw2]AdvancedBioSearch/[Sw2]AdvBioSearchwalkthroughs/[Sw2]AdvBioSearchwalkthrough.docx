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691F9" w14:textId="77777777" w:rsidR="004B5E5C" w:rsidRDefault="00831A72" w:rsidP="00831A72">
      <w:pPr>
        <w:pStyle w:val="Title"/>
        <w:tabs>
          <w:tab w:val="center" w:pos="4320"/>
        </w:tabs>
      </w:pPr>
      <w:r>
        <w:t>swarmathon 2</w:t>
      </w:r>
    </w:p>
    <w:p w14:paraId="6FDAC04A" w14:textId="77777777" w:rsidR="004B5E5C" w:rsidRDefault="00831A72" w:rsidP="00831A72">
      <w:pPr>
        <w:pStyle w:val="Date"/>
      </w:pPr>
      <w:r>
        <w:t>advanced bio-inspired search</w:t>
      </w:r>
    </w:p>
    <w:p w14:paraId="360FD7FC" w14:textId="77777777" w:rsidR="00831A72" w:rsidRDefault="00831A72" w:rsidP="00831A72">
      <w:pPr>
        <w:pStyle w:val="Heading1"/>
      </w:pPr>
      <w:r>
        <w:t>follow the trail</w:t>
      </w:r>
    </w:p>
    <w:p w14:paraId="26A59867" w14:textId="77777777" w:rsidR="00692917" w:rsidRDefault="00831A72" w:rsidP="00831A72">
      <w:pPr>
        <w:rPr>
          <w:color w:val="000000" w:themeColor="text1"/>
        </w:rPr>
      </w:pPr>
      <w:r>
        <w:t xml:space="preserve">Have you ever seen </w:t>
      </w:r>
      <w:r w:rsidR="00A779BD">
        <w:t>a s</w:t>
      </w:r>
      <w:r>
        <w:t>olitary ant find a pi</w:t>
      </w:r>
      <w:r w:rsidR="00024749">
        <w:t>le</w:t>
      </w:r>
      <w:r>
        <w:t xml:space="preserve"> of food, </w:t>
      </w:r>
      <w:r w:rsidR="00024749">
        <w:t>only to be followed by</w:t>
      </w:r>
      <w:r>
        <w:t xml:space="preserve"> a whole line of ants </w:t>
      </w:r>
      <w:r w:rsidR="00024749">
        <w:t xml:space="preserve">just a few minutes later? </w:t>
      </w:r>
      <w:r w:rsidR="00EC2631">
        <w:t>Have you ever wondered how they do that?</w:t>
      </w:r>
      <w:r w:rsidR="00692917">
        <w:t xml:space="preserve"> </w:t>
      </w:r>
      <w:proofErr w:type="spellStart"/>
      <w:r w:rsidR="00EC2631" w:rsidRPr="00EC2631">
        <w:rPr>
          <w:color w:val="E7635F" w:themeColor="accent2"/>
        </w:rPr>
        <w:t>Stigmergy</w:t>
      </w:r>
      <w:proofErr w:type="spellEnd"/>
      <w:r w:rsidR="00EC2631" w:rsidRPr="00EC2631">
        <w:rPr>
          <w:color w:val="E7635F" w:themeColor="accent2"/>
        </w:rPr>
        <w:t xml:space="preserve"> </w:t>
      </w:r>
      <w:r w:rsidR="00EC2631">
        <w:rPr>
          <w:color w:val="000000" w:themeColor="text1"/>
        </w:rPr>
        <w:t xml:space="preserve">is the answer. </w:t>
      </w:r>
    </w:p>
    <w:p w14:paraId="27250186" w14:textId="4C4B6F00" w:rsidR="00692917" w:rsidRPr="00692917" w:rsidRDefault="00692917" w:rsidP="00831A72">
      <w:pPr>
        <w:pStyle w:val="Heading2"/>
      </w:pPr>
      <w:r>
        <w:t>what is stigmergy?</w:t>
      </w:r>
    </w:p>
    <w:p w14:paraId="54276F72" w14:textId="4C1B0A0C" w:rsidR="00EC2631" w:rsidRPr="00692917" w:rsidRDefault="00692917" w:rsidP="00831A72">
      <w:r>
        <w:rPr>
          <w:noProof/>
        </w:rPr>
        <w:drawing>
          <wp:anchor distT="0" distB="0" distL="114300" distR="114300" simplePos="0" relativeHeight="251660288" behindDoc="0" locked="0" layoutInCell="1" allowOverlap="1" wp14:anchorId="786F47C6" wp14:editId="3C5F8C9B">
            <wp:simplePos x="0" y="0"/>
            <wp:positionH relativeFrom="margin">
              <wp:posOffset>88265</wp:posOffset>
            </wp:positionH>
            <wp:positionV relativeFrom="page">
              <wp:posOffset>5379085</wp:posOffset>
            </wp:positionV>
            <wp:extent cx="5449570" cy="3269615"/>
            <wp:effectExtent l="50800" t="50800" r="62230" b="57785"/>
            <wp:wrapTopAndBottom/>
            <wp:docPr id="1" name="leafcutterF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fcutterForage.jpg"/>
                    <pic:cNvPicPr/>
                  </pic:nvPicPr>
                  <pic:blipFill>
                    <a:blip r:embed="rId7" r:link="rId8">
                      <a:extLst>
                        <a:ext uri="{28A0092B-C50C-407E-A947-70E740481C1C}">
                          <a14:useLocalDpi xmlns:a14="http://schemas.microsoft.com/office/drawing/2010/main" val="0"/>
                        </a:ext>
                      </a:extLst>
                    </a:blip>
                    <a:stretch>
                      <a:fillRect/>
                    </a:stretch>
                  </pic:blipFill>
                  <pic:spPr>
                    <a:xfrm>
                      <a:off x="0" y="0"/>
                      <a:ext cx="5449570" cy="326961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roofErr w:type="spellStart"/>
      <w:r w:rsidR="00EC2631">
        <w:rPr>
          <w:color w:val="E7635F" w:themeColor="accent2"/>
        </w:rPr>
        <w:t>Stigmergy</w:t>
      </w:r>
      <w:proofErr w:type="spellEnd"/>
      <w:r w:rsidR="00EC2631">
        <w:rPr>
          <w:color w:val="E7635F" w:themeColor="accent2"/>
        </w:rPr>
        <w:t xml:space="preserve"> </w:t>
      </w:r>
      <w:r w:rsidR="00EC2631">
        <w:rPr>
          <w:color w:val="000000" w:themeColor="text1"/>
        </w:rPr>
        <w:t>is communication that occurs through the environment, rather than from person to person. Ants</w:t>
      </w:r>
      <w:r w:rsidR="00E5599E">
        <w:rPr>
          <w:color w:val="000000" w:themeColor="text1"/>
        </w:rPr>
        <w:t xml:space="preserve"> employ </w:t>
      </w:r>
      <w:proofErr w:type="spellStart"/>
      <w:r w:rsidR="00E5599E">
        <w:rPr>
          <w:color w:val="000000" w:themeColor="text1"/>
        </w:rPr>
        <w:t>stigmergy</w:t>
      </w:r>
      <w:proofErr w:type="spellEnd"/>
      <w:r w:rsidR="00E5599E">
        <w:rPr>
          <w:color w:val="000000" w:themeColor="text1"/>
        </w:rPr>
        <w:t xml:space="preserve"> by</w:t>
      </w:r>
      <w:r w:rsidR="00EC2631">
        <w:rPr>
          <w:color w:val="000000" w:themeColor="text1"/>
        </w:rPr>
        <w:t xml:space="preserve"> lay</w:t>
      </w:r>
      <w:r w:rsidR="00E5599E">
        <w:rPr>
          <w:color w:val="000000" w:themeColor="text1"/>
        </w:rPr>
        <w:t>ing</w:t>
      </w:r>
      <w:r w:rsidR="00EC2631">
        <w:rPr>
          <w:color w:val="000000" w:themeColor="text1"/>
        </w:rPr>
        <w:t xml:space="preserve"> </w:t>
      </w:r>
      <w:r w:rsidR="00377F58">
        <w:rPr>
          <w:color w:val="000000" w:themeColor="text1"/>
        </w:rPr>
        <w:t xml:space="preserve">a chemical pheromone trail that other ants can follow. </w:t>
      </w:r>
      <w:r w:rsidR="00AA232B">
        <w:rPr>
          <w:color w:val="000000" w:themeColor="text1"/>
        </w:rPr>
        <w:t>Laying pheromone allows an ant</w:t>
      </w:r>
      <w:r w:rsidR="00377F58">
        <w:rPr>
          <w:color w:val="000000" w:themeColor="text1"/>
        </w:rPr>
        <w:t xml:space="preserve"> </w:t>
      </w:r>
      <w:r w:rsidR="00AA232B">
        <w:rPr>
          <w:color w:val="000000" w:themeColor="text1"/>
        </w:rPr>
        <w:t xml:space="preserve">to </w:t>
      </w:r>
      <w:r w:rsidR="00377F58">
        <w:rPr>
          <w:color w:val="000000" w:themeColor="text1"/>
        </w:rPr>
        <w:t>signal to other ants where resources are without direct communication.</w:t>
      </w:r>
      <w:r w:rsidR="00EC2631">
        <w:rPr>
          <w:color w:val="000000" w:themeColor="text1"/>
        </w:rPr>
        <w:t xml:space="preserve"> </w:t>
      </w:r>
      <w:r w:rsidR="00AA232B">
        <w:rPr>
          <w:color w:val="000000" w:themeColor="text1"/>
        </w:rPr>
        <w:t>Ants also reinforce existing trails if they are still useful.</w:t>
      </w:r>
    </w:p>
    <w:p w14:paraId="0CC981B6" w14:textId="13A2CF2A" w:rsidR="00024749" w:rsidRDefault="007113B8" w:rsidP="00831A72">
      <w:pPr>
        <w:rPr>
          <w:i/>
          <w:color w:val="7F7F7F" w:themeColor="text1" w:themeTint="80"/>
        </w:rPr>
      </w:pPr>
      <w:proofErr w:type="spellStart"/>
      <w:r w:rsidRPr="007113B8">
        <w:rPr>
          <w:i/>
          <w:color w:val="7F7F7F" w:themeColor="text1" w:themeTint="80"/>
        </w:rPr>
        <w:t>NatGeo</w:t>
      </w:r>
      <w:proofErr w:type="spellEnd"/>
    </w:p>
    <w:p w14:paraId="09AD61CB" w14:textId="77777777" w:rsidR="00554317" w:rsidRDefault="00E85EDC" w:rsidP="00AA232B">
      <w:pPr>
        <w:rPr>
          <w:color w:val="000000" w:themeColor="text1"/>
        </w:rPr>
      </w:pPr>
      <w:r>
        <w:rPr>
          <w:color w:val="000000" w:themeColor="text1"/>
        </w:rPr>
        <w:lastRenderedPageBreak/>
        <w:t xml:space="preserve">In </w:t>
      </w:r>
      <w:proofErr w:type="spellStart"/>
      <w:r>
        <w:rPr>
          <w:color w:val="000000" w:themeColor="text1"/>
        </w:rPr>
        <w:t>Swarmath</w:t>
      </w:r>
      <w:r w:rsidR="00ED6411">
        <w:rPr>
          <w:color w:val="000000" w:themeColor="text1"/>
        </w:rPr>
        <w:t>on</w:t>
      </w:r>
      <w:proofErr w:type="spellEnd"/>
      <w:r w:rsidR="00ED6411">
        <w:rPr>
          <w:color w:val="000000" w:themeColor="text1"/>
        </w:rPr>
        <w:t xml:space="preserve"> 2, we will build on some base concepts from </w:t>
      </w:r>
      <w:proofErr w:type="spellStart"/>
      <w:r w:rsidR="00ED6411">
        <w:rPr>
          <w:color w:val="000000" w:themeColor="text1"/>
        </w:rPr>
        <w:t>Swarma</w:t>
      </w:r>
      <w:r w:rsidR="004A251E">
        <w:rPr>
          <w:color w:val="000000" w:themeColor="text1"/>
        </w:rPr>
        <w:t>thon</w:t>
      </w:r>
      <w:proofErr w:type="spellEnd"/>
      <w:r w:rsidR="004A251E">
        <w:rPr>
          <w:color w:val="000000" w:themeColor="text1"/>
        </w:rPr>
        <w:t xml:space="preserve"> 1. In </w:t>
      </w:r>
      <w:proofErr w:type="spellStart"/>
      <w:r w:rsidR="004A251E">
        <w:rPr>
          <w:color w:val="000000" w:themeColor="text1"/>
        </w:rPr>
        <w:t>Swarmathon</w:t>
      </w:r>
      <w:proofErr w:type="spellEnd"/>
      <w:r w:rsidR="004A251E">
        <w:rPr>
          <w:color w:val="000000" w:themeColor="text1"/>
        </w:rPr>
        <w:t xml:space="preserve"> 1, we worked extensively with robots-own variables </w:t>
      </w:r>
      <w:r w:rsidR="002E0853">
        <w:rPr>
          <w:color w:val="000000" w:themeColor="text1"/>
        </w:rPr>
        <w:t xml:space="preserve">that </w:t>
      </w:r>
      <w:r w:rsidR="00554317">
        <w:rPr>
          <w:color w:val="000000" w:themeColor="text1"/>
        </w:rPr>
        <w:t xml:space="preserve">represented each robot’s memory and state. The robots used their memory to employ the site fidelity strategy. The go procedure controlled the robots’ behavior based on their current state. </w:t>
      </w:r>
    </w:p>
    <w:p w14:paraId="52ABFAEF" w14:textId="48D000E4" w:rsidR="00AA232B" w:rsidRDefault="004A251E" w:rsidP="00AA232B">
      <w:pPr>
        <w:rPr>
          <w:color w:val="000000" w:themeColor="text1"/>
        </w:rPr>
      </w:pPr>
      <w:r>
        <w:rPr>
          <w:color w:val="000000" w:themeColor="text1"/>
        </w:rPr>
        <w:t xml:space="preserve">To implement </w:t>
      </w:r>
      <w:proofErr w:type="spellStart"/>
      <w:r>
        <w:rPr>
          <w:color w:val="000000" w:themeColor="text1"/>
        </w:rPr>
        <w:t>stigmergy</w:t>
      </w:r>
      <w:proofErr w:type="spellEnd"/>
      <w:r>
        <w:rPr>
          <w:color w:val="000000" w:themeColor="text1"/>
        </w:rPr>
        <w:t xml:space="preserve">, </w:t>
      </w:r>
      <w:r w:rsidR="00554317">
        <w:rPr>
          <w:color w:val="000000" w:themeColor="text1"/>
        </w:rPr>
        <w:t xml:space="preserve">we’ll use both robots-own variables and the go procedure again. But </w:t>
      </w:r>
      <w:r w:rsidR="002E0853">
        <w:rPr>
          <w:color w:val="000000" w:themeColor="text1"/>
        </w:rPr>
        <w:t xml:space="preserve">we’ll </w:t>
      </w:r>
      <w:r w:rsidR="00554317">
        <w:rPr>
          <w:color w:val="000000" w:themeColor="text1"/>
        </w:rPr>
        <w:t xml:space="preserve">also </w:t>
      </w:r>
      <w:r w:rsidR="002E0853">
        <w:rPr>
          <w:color w:val="000000" w:themeColor="text1"/>
        </w:rPr>
        <w:t xml:space="preserve">need to work with the “ground” in </w:t>
      </w:r>
      <w:proofErr w:type="spellStart"/>
      <w:r w:rsidR="002E0853">
        <w:rPr>
          <w:color w:val="000000" w:themeColor="text1"/>
        </w:rPr>
        <w:t>Netlogo</w:t>
      </w:r>
      <w:proofErr w:type="spellEnd"/>
      <w:r w:rsidR="002E0853">
        <w:rPr>
          <w:color w:val="000000" w:themeColor="text1"/>
        </w:rPr>
        <w:t xml:space="preserve">—the patches. To this end, </w:t>
      </w:r>
      <w:r w:rsidR="00ED6411" w:rsidRPr="00C866C9">
        <w:rPr>
          <w:color w:val="33B7D3" w:themeColor="accent1"/>
        </w:rPr>
        <w:t xml:space="preserve">patches-own </w:t>
      </w:r>
      <w:r w:rsidR="00ED6411">
        <w:rPr>
          <w:color w:val="000000" w:themeColor="text1"/>
        </w:rPr>
        <w:t>variables</w:t>
      </w:r>
      <w:r w:rsidR="00C866C9">
        <w:rPr>
          <w:color w:val="000000" w:themeColor="text1"/>
        </w:rPr>
        <w:t xml:space="preserve"> </w:t>
      </w:r>
      <w:r>
        <w:rPr>
          <w:color w:val="000000" w:themeColor="text1"/>
        </w:rPr>
        <w:t>and variables that change their value over time are introduced.</w:t>
      </w:r>
    </w:p>
    <w:p w14:paraId="35A988F2" w14:textId="751B5F83" w:rsidR="000000EE" w:rsidRDefault="0099692A" w:rsidP="000000EE">
      <w:pPr>
        <w:pStyle w:val="Heading1"/>
      </w:pPr>
      <w:r>
        <w:t>get</w:t>
      </w:r>
      <w:r w:rsidR="00B72B25">
        <w:t>ting</w:t>
      </w:r>
      <w:r>
        <w:t xml:space="preserve"> started </w:t>
      </w:r>
    </w:p>
    <w:p w14:paraId="5E230614" w14:textId="094CA49B" w:rsidR="00A50C9A" w:rsidRPr="00692917" w:rsidRDefault="00A50C9A" w:rsidP="00A50C9A">
      <w:pPr>
        <w:pStyle w:val="Heading2"/>
      </w:pPr>
      <w:r>
        <w:t>file setup</w:t>
      </w:r>
    </w:p>
    <w:p w14:paraId="674BD995" w14:textId="0F030AB2" w:rsidR="00D96D50" w:rsidRDefault="00A50C9A" w:rsidP="00AA232B">
      <w:pPr>
        <w:rPr>
          <w:color w:val="000000" w:themeColor="text1"/>
        </w:rPr>
      </w:pPr>
      <w:r>
        <w:rPr>
          <w:color w:val="000000" w:themeColor="text1"/>
        </w:rPr>
        <w:t xml:space="preserve">As in </w:t>
      </w:r>
      <w:proofErr w:type="spellStart"/>
      <w:r>
        <w:rPr>
          <w:color w:val="000000" w:themeColor="text1"/>
        </w:rPr>
        <w:t>Swarmathon</w:t>
      </w:r>
      <w:proofErr w:type="spellEnd"/>
      <w:r>
        <w:rPr>
          <w:color w:val="000000" w:themeColor="text1"/>
        </w:rPr>
        <w:t xml:space="preserve"> 1, we will be using </w:t>
      </w:r>
      <w:proofErr w:type="spellStart"/>
      <w:r>
        <w:rPr>
          <w:color w:val="000000" w:themeColor="text1"/>
        </w:rPr>
        <w:t>Netlogo</w:t>
      </w:r>
      <w:proofErr w:type="spellEnd"/>
      <w:r>
        <w:rPr>
          <w:color w:val="000000" w:themeColor="text1"/>
        </w:rPr>
        <w:t xml:space="preserve"> base code and a background image. </w:t>
      </w:r>
    </w:p>
    <w:p w14:paraId="43F77EDC" w14:textId="02BE15DA" w:rsidR="000000EE" w:rsidRPr="00D96D50" w:rsidRDefault="00C3673E" w:rsidP="00D96D50">
      <w:pPr>
        <w:pStyle w:val="ListParagraph"/>
        <w:numPr>
          <w:ilvl w:val="0"/>
          <w:numId w:val="6"/>
        </w:numPr>
        <w:rPr>
          <w:color w:val="000000" w:themeColor="text1"/>
        </w:rPr>
      </w:pPr>
      <w:r>
        <w:rPr>
          <w:noProof/>
          <w:color w:val="000000" w:themeColor="text1"/>
        </w:rPr>
        <w:drawing>
          <wp:anchor distT="0" distB="0" distL="114300" distR="114300" simplePos="0" relativeHeight="251661312" behindDoc="0" locked="0" layoutInCell="1" allowOverlap="1" wp14:anchorId="31C25F5E" wp14:editId="73BD45EC">
            <wp:simplePos x="0" y="0"/>
            <wp:positionH relativeFrom="margin">
              <wp:posOffset>2484120</wp:posOffset>
            </wp:positionH>
            <wp:positionV relativeFrom="paragraph">
              <wp:posOffset>78740</wp:posOffset>
            </wp:positionV>
            <wp:extent cx="3598545" cy="2816860"/>
            <wp:effectExtent l="50800" t="50800" r="59055" b="53340"/>
            <wp:wrapSquare wrapText="bothSides"/>
            <wp:docPr id="3" n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9" r:link="rId10">
                      <a:extLst>
                        <a:ext uri="{28A0092B-C50C-407E-A947-70E740481C1C}">
                          <a14:useLocalDpi xmlns:a14="http://schemas.microsoft.com/office/drawing/2010/main" val="0"/>
                        </a:ext>
                      </a:extLst>
                    </a:blip>
                    <a:stretch>
                      <a:fillRect/>
                    </a:stretch>
                  </pic:blipFill>
                  <pic:spPr>
                    <a:xfrm>
                      <a:off x="0" y="0"/>
                      <a:ext cx="3598545" cy="281686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7D5C" w:rsidRPr="00D96D50">
        <w:rPr>
          <w:color w:val="000000" w:themeColor="text1"/>
        </w:rPr>
        <w:t xml:space="preserve">Create a folder named </w:t>
      </w:r>
      <w:proofErr w:type="spellStart"/>
      <w:r w:rsidR="00127D5C" w:rsidRPr="00D96D50">
        <w:rPr>
          <w:rFonts w:ascii="Tahoma" w:hAnsi="Tahoma" w:cs="Tahoma"/>
          <w:i/>
          <w:color w:val="382F32"/>
        </w:rPr>
        <w:t>yourlastname</w:t>
      </w:r>
      <w:proofErr w:type="spellEnd"/>
      <w:r w:rsidR="00127D5C" w:rsidRPr="00D96D50">
        <w:rPr>
          <w:rFonts w:ascii="Tahoma" w:hAnsi="Tahoma" w:cs="Tahoma"/>
          <w:i/>
          <w:color w:val="382F32"/>
        </w:rPr>
        <w:t xml:space="preserve"> _Swarmathon2</w:t>
      </w:r>
      <w:r w:rsidR="00D96D50">
        <w:rPr>
          <w:rFonts w:ascii="Tahoma" w:hAnsi="Tahoma" w:cs="Tahoma"/>
          <w:i/>
          <w:color w:val="382F32"/>
        </w:rPr>
        <w:t>.</w:t>
      </w:r>
    </w:p>
    <w:p w14:paraId="30C18F7E" w14:textId="3BD0FE2E"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Place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 and the .jpg file in your new folder.</w:t>
      </w:r>
    </w:p>
    <w:p w14:paraId="09DA1BA5" w14:textId="2D6B3533"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Open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w:t>
      </w:r>
    </w:p>
    <w:p w14:paraId="6B84F863" w14:textId="70829D79" w:rsidR="00D96D50" w:rsidRDefault="00437475" w:rsidP="00D96D50">
      <w:pPr>
        <w:rPr>
          <w:color w:val="000000" w:themeColor="text1"/>
        </w:rPr>
      </w:pPr>
      <w:r>
        <w:rPr>
          <w:color w:val="000000" w:themeColor="text1"/>
        </w:rPr>
        <w:t>Click the setup and go buttons. The robots should search for rocks and return them to the base.</w:t>
      </w:r>
    </w:p>
    <w:p w14:paraId="21534757" w14:textId="001A333D" w:rsidR="00C3673E" w:rsidRDefault="00C3673E" w:rsidP="00D96D50">
      <w:pPr>
        <w:rPr>
          <w:color w:val="000000" w:themeColor="text1"/>
        </w:rPr>
      </w:pPr>
    </w:p>
    <w:p w14:paraId="12E490A0" w14:textId="4D0CD556" w:rsidR="00C3673E" w:rsidRDefault="00C3673E" w:rsidP="00D96D50">
      <w:pPr>
        <w:rPr>
          <w:color w:val="000000" w:themeColor="text1"/>
        </w:rPr>
      </w:pPr>
    </w:p>
    <w:p w14:paraId="658D108E" w14:textId="29367C11" w:rsidR="00C3673E" w:rsidRDefault="00C3673E" w:rsidP="00D96D50">
      <w:pPr>
        <w:rPr>
          <w:color w:val="000000" w:themeColor="text1"/>
        </w:rPr>
      </w:pPr>
    </w:p>
    <w:p w14:paraId="31D81B9E" w14:textId="072CA905" w:rsidR="00930739" w:rsidRPr="00930739" w:rsidRDefault="009460AE" w:rsidP="00D96D50">
      <w:pPr>
        <w:pStyle w:val="Heading2"/>
      </w:pPr>
      <w:r>
        <w:t>review swarmathon 1 challenges</w:t>
      </w:r>
    </w:p>
    <w:p w14:paraId="619C3E6B" w14:textId="5C85D843" w:rsidR="008F5367" w:rsidRDefault="002B18D4" w:rsidP="00D96D50">
      <w:pPr>
        <w:rPr>
          <w:color w:val="000000" w:themeColor="text1"/>
        </w:rPr>
      </w:pPr>
      <w:r>
        <w:rPr>
          <w:color w:val="000000" w:themeColor="text1"/>
        </w:rPr>
        <w:t xml:space="preserve">Click on the Code Tab. Note that the </w:t>
      </w:r>
      <w:r w:rsidRPr="00C16C33">
        <w:rPr>
          <w:b/>
          <w:color w:val="E7635F" w:themeColor="accent2"/>
        </w:rPr>
        <w:t>End of Section Challenges</w:t>
      </w:r>
      <w:r w:rsidRPr="006E0A14">
        <w:rPr>
          <w:color w:val="E7635F" w:themeColor="accent2"/>
        </w:rPr>
        <w:t xml:space="preserve"> </w:t>
      </w:r>
      <w:r>
        <w:rPr>
          <w:color w:val="000000" w:themeColor="text1"/>
        </w:rPr>
        <w:t xml:space="preserve">from </w:t>
      </w:r>
      <w:proofErr w:type="spellStart"/>
      <w:r>
        <w:rPr>
          <w:color w:val="000000" w:themeColor="text1"/>
        </w:rPr>
        <w:t>Swarmathon</w:t>
      </w:r>
      <w:proofErr w:type="spellEnd"/>
      <w:r>
        <w:rPr>
          <w:color w:val="000000" w:themeColor="text1"/>
        </w:rPr>
        <w:t xml:space="preserve"> 1 are </w:t>
      </w:r>
      <w:r w:rsidR="00B72B25">
        <w:rPr>
          <w:color w:val="000000" w:themeColor="text1"/>
        </w:rPr>
        <w:t xml:space="preserve">also </w:t>
      </w:r>
      <w:r>
        <w:rPr>
          <w:color w:val="000000" w:themeColor="text1"/>
        </w:rPr>
        <w:t xml:space="preserve">completed. </w:t>
      </w:r>
      <w:r w:rsidR="00006604">
        <w:rPr>
          <w:color w:val="000000" w:themeColor="text1"/>
        </w:rPr>
        <w:t>Check your answers!</w:t>
      </w:r>
    </w:p>
    <w:p w14:paraId="696D5EFA" w14:textId="28F02286" w:rsidR="008F5367" w:rsidRDefault="00F7498F" w:rsidP="008F5367">
      <w:pPr>
        <w:pStyle w:val="ListParagraph"/>
        <w:numPr>
          <w:ilvl w:val="0"/>
          <w:numId w:val="7"/>
        </w:numPr>
        <w:rPr>
          <w:color w:val="000000" w:themeColor="text1"/>
        </w:rPr>
      </w:pPr>
      <w:r>
        <w:rPr>
          <w:color w:val="000000" w:themeColor="text1"/>
        </w:rPr>
        <w:t xml:space="preserve">On the Interface and in the </w:t>
      </w:r>
      <w:r w:rsidRPr="000F7CEA">
        <w:rPr>
          <w:color w:val="E7635F" w:themeColor="accent2"/>
        </w:rPr>
        <w:t xml:space="preserve">setup </w:t>
      </w:r>
      <w:r>
        <w:rPr>
          <w:color w:val="000000" w:themeColor="text1"/>
        </w:rPr>
        <w:t xml:space="preserve">procedure: </w:t>
      </w:r>
      <w:r w:rsidR="008F5367">
        <w:rPr>
          <w:color w:val="000000" w:themeColor="text1"/>
        </w:rPr>
        <w:t xml:space="preserve">A slider controls the number of robots. </w:t>
      </w:r>
      <w:r w:rsidR="0077760E">
        <w:rPr>
          <w:color w:val="000000" w:themeColor="text1"/>
        </w:rPr>
        <w:t>(</w:t>
      </w:r>
      <w:r w:rsidR="008F5367">
        <w:rPr>
          <w:color w:val="000000" w:themeColor="text1"/>
        </w:rPr>
        <w:t>[Sw1] Section 2)</w:t>
      </w:r>
    </w:p>
    <w:p w14:paraId="2A2394D2" w14:textId="1F692AA0" w:rsidR="00C16C33" w:rsidRDefault="00F7498F" w:rsidP="00D96D50">
      <w:pPr>
        <w:pStyle w:val="ListParagraph"/>
        <w:numPr>
          <w:ilvl w:val="0"/>
          <w:numId w:val="7"/>
        </w:numPr>
        <w:rPr>
          <w:color w:val="000000" w:themeColor="text1"/>
        </w:rPr>
      </w:pPr>
      <w:r>
        <w:rPr>
          <w:color w:val="000000" w:themeColor="text1"/>
        </w:rPr>
        <w:t xml:space="preserve">In the </w:t>
      </w:r>
      <w:r w:rsidRPr="000F7CEA">
        <w:rPr>
          <w:color w:val="E7635F" w:themeColor="accent2"/>
        </w:rPr>
        <w:t>go</w:t>
      </w:r>
      <w:r>
        <w:rPr>
          <w:color w:val="000000" w:themeColor="text1"/>
        </w:rPr>
        <w:t xml:space="preserve"> procedure: </w:t>
      </w:r>
      <w:r w:rsidR="008F5367">
        <w:rPr>
          <w:color w:val="000000" w:themeColor="text1"/>
        </w:rPr>
        <w:t xml:space="preserve">The robots return to the base when no rocks remain. </w:t>
      </w:r>
      <w:r w:rsidR="0077760E">
        <w:rPr>
          <w:color w:val="000000" w:themeColor="text1"/>
        </w:rPr>
        <w:t>(</w:t>
      </w:r>
      <w:r w:rsidR="008F5367">
        <w:rPr>
          <w:color w:val="000000" w:themeColor="text1"/>
        </w:rPr>
        <w:t>[Sw1]</w:t>
      </w:r>
      <w:r w:rsidR="0077760E">
        <w:rPr>
          <w:color w:val="000000" w:themeColor="text1"/>
        </w:rPr>
        <w:t xml:space="preserve"> Section 3</w:t>
      </w:r>
      <w:r w:rsidR="008F5367">
        <w:rPr>
          <w:color w:val="000000" w:themeColor="text1"/>
        </w:rPr>
        <w:t>)</w:t>
      </w:r>
    </w:p>
    <w:p w14:paraId="14A6A4AD" w14:textId="3D8E0092" w:rsidR="00CC567E" w:rsidRDefault="00006604" w:rsidP="00CC567E">
      <w:pPr>
        <w:pStyle w:val="Heading1"/>
      </w:pPr>
      <w:r w:rsidRPr="009E1D07">
        <w:rPr>
          <w:noProof/>
        </w:rPr>
        <w:drawing>
          <wp:anchor distT="0" distB="0" distL="114300" distR="114300" simplePos="0" relativeHeight="251662336" behindDoc="0" locked="0" layoutInCell="1" allowOverlap="1" wp14:anchorId="36B1D323" wp14:editId="33CB1965">
            <wp:simplePos x="0" y="0"/>
            <wp:positionH relativeFrom="margin">
              <wp:align>center</wp:align>
            </wp:positionH>
            <wp:positionV relativeFrom="paragraph">
              <wp:posOffset>542925</wp:posOffset>
            </wp:positionV>
            <wp:extent cx="4191635" cy="2828925"/>
            <wp:effectExtent l="50800" t="50800" r="50165" b="41275"/>
            <wp:wrapTopAndBottom/>
            <wp:docPr id="4" name="robot-and-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and-ant.jpg"/>
                    <pic:cNvPicPr/>
                  </pic:nvPicPr>
                  <pic:blipFill>
                    <a:blip r:embed="rId11" r:link="rId12">
                      <a:extLst>
                        <a:ext uri="{28A0092B-C50C-407E-A947-70E740481C1C}">
                          <a14:useLocalDpi xmlns:a14="http://schemas.microsoft.com/office/drawing/2010/main" val="0"/>
                        </a:ext>
                      </a:extLst>
                    </a:blip>
                    <a:stretch>
                      <a:fillRect/>
                    </a:stretch>
                  </pic:blipFill>
                  <pic:spPr>
                    <a:xfrm>
                      <a:off x="0" y="0"/>
                      <a:ext cx="4191635" cy="282892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B2B48">
        <w:t>the trail</w:t>
      </w:r>
      <w:r w:rsidR="00462388">
        <w:t xml:space="preserve"> to success</w:t>
      </w:r>
    </w:p>
    <w:p w14:paraId="4FD12506" w14:textId="5060DF5B" w:rsidR="009E1D07" w:rsidRPr="00E26346" w:rsidRDefault="00271D20" w:rsidP="009E1D07">
      <w:pPr>
        <w:rPr>
          <w:i/>
          <w:color w:val="7F7F7F" w:themeColor="text1" w:themeTint="80"/>
        </w:rPr>
      </w:pPr>
      <w:r>
        <w:rPr>
          <w:i/>
          <w:color w:val="7F7F7F" w:themeColor="text1" w:themeTint="80"/>
        </w:rPr>
        <w:tab/>
        <w:t xml:space="preserve"> </w:t>
      </w:r>
      <w:r w:rsidR="00E26346">
        <w:rPr>
          <w:i/>
          <w:color w:val="7F7F7F" w:themeColor="text1" w:themeTint="80"/>
        </w:rPr>
        <w:t>Shutterstock</w:t>
      </w:r>
    </w:p>
    <w:p w14:paraId="077060FD" w14:textId="5C46ADB8" w:rsidR="006B788D" w:rsidRDefault="006B788D" w:rsidP="00A87A1B">
      <w:pPr>
        <w:pStyle w:val="Heading2"/>
      </w:pPr>
      <w:r>
        <w:t>what do we need to add?</w:t>
      </w:r>
    </w:p>
    <w:p w14:paraId="1DCCCEE4" w14:textId="3362C101" w:rsidR="00A87A1B" w:rsidRDefault="00A87A1B" w:rsidP="00A87A1B">
      <w:r>
        <w:t xml:space="preserve">To implement pheromone trail following and laying in the robots, </w:t>
      </w:r>
      <w:r w:rsidR="00305E6C">
        <w:t>we’ll need to code the following behaviors:</w:t>
      </w:r>
    </w:p>
    <w:p w14:paraId="20BA4936" w14:textId="52C972BB" w:rsidR="00305E6C" w:rsidRDefault="007404E9" w:rsidP="00892647">
      <w:pPr>
        <w:pStyle w:val="Date"/>
      </w:pPr>
      <w:r>
        <w:lastRenderedPageBreak/>
        <w:t>main agenda</w:t>
      </w:r>
    </w:p>
    <w:p w14:paraId="7BDEF4D0" w14:textId="657267D7" w:rsidR="00305E6C" w:rsidRDefault="00305E6C" w:rsidP="00305E6C">
      <w:pPr>
        <w:pStyle w:val="ListParagraph"/>
        <w:numPr>
          <w:ilvl w:val="0"/>
          <w:numId w:val="9"/>
        </w:numPr>
      </w:pPr>
      <w:r>
        <w:t>Robots need to know if they are using pheromone.</w:t>
      </w:r>
    </w:p>
    <w:p w14:paraId="6DB5DA55" w14:textId="235B45EA" w:rsidR="00305E6C" w:rsidRDefault="00305E6C" w:rsidP="00305E6C">
      <w:pPr>
        <w:pStyle w:val="ListParagraph"/>
        <w:numPr>
          <w:ilvl w:val="0"/>
          <w:numId w:val="9"/>
        </w:numPr>
      </w:pPr>
      <w:r>
        <w:t xml:space="preserve">Patches need to know if they have pheromone on them, and how long it has been there. </w:t>
      </w:r>
    </w:p>
    <w:p w14:paraId="281D06C4" w14:textId="0DB44FAA" w:rsidR="00305E6C" w:rsidRDefault="00305E6C" w:rsidP="00305E6C">
      <w:pPr>
        <w:pStyle w:val="ListParagraph"/>
        <w:numPr>
          <w:ilvl w:val="0"/>
          <w:numId w:val="9"/>
        </w:numPr>
      </w:pPr>
      <w:r>
        <w:t xml:space="preserve">We should create some </w:t>
      </w:r>
      <w:r w:rsidR="00B74C49">
        <w:t>larger clusters of rocks to test the pheromone’s effectiveness. If our pheromone is working correctly, robots should lay trails from the large cluster and follow trails to the large clusters.</w:t>
      </w:r>
    </w:p>
    <w:p w14:paraId="5960E76D" w14:textId="43F6FAC6" w:rsidR="00B74C49" w:rsidRDefault="00B74C49" w:rsidP="00305E6C">
      <w:pPr>
        <w:pStyle w:val="ListParagraph"/>
        <w:numPr>
          <w:ilvl w:val="0"/>
          <w:numId w:val="9"/>
        </w:numPr>
      </w:pPr>
      <w:r>
        <w:t xml:space="preserve">Our robot controller statements in the </w:t>
      </w:r>
      <w:r w:rsidRPr="000F7CEA">
        <w:rPr>
          <w:color w:val="E7635F" w:themeColor="accent2"/>
        </w:rPr>
        <w:t>go</w:t>
      </w:r>
      <w:r>
        <w:t xml:space="preserve"> </w:t>
      </w:r>
      <w:r w:rsidR="00EA01CF">
        <w:t>procedure</w:t>
      </w:r>
      <w:r>
        <w:t xml:space="preserve"> need to handle the state in which the robots are using pheromone. </w:t>
      </w:r>
      <w:r w:rsidR="00270785">
        <w:t xml:space="preserve">Note that an additional state, </w:t>
      </w:r>
      <w:proofErr w:type="gramStart"/>
      <w:r w:rsidR="00270785" w:rsidRPr="000F7CEA">
        <w:rPr>
          <w:color w:val="E7635F" w:themeColor="accent2"/>
        </w:rPr>
        <w:t>returning?</w:t>
      </w:r>
      <w:r w:rsidR="00270785">
        <w:t>,</w:t>
      </w:r>
      <w:proofErr w:type="gramEnd"/>
      <w:r w:rsidR="00270785">
        <w:t xml:space="preserve"> has been added for you already.</w:t>
      </w:r>
    </w:p>
    <w:p w14:paraId="5F90CB1E" w14:textId="03134F87" w:rsidR="00FB5E0D" w:rsidRDefault="00EA01CF" w:rsidP="00305E6C">
      <w:pPr>
        <w:pStyle w:val="ListParagraph"/>
        <w:numPr>
          <w:ilvl w:val="0"/>
          <w:numId w:val="9"/>
        </w:numPr>
      </w:pPr>
      <w:r>
        <w:t xml:space="preserve">The </w:t>
      </w:r>
      <w:r w:rsidRPr="000F7CEA">
        <w:rPr>
          <w:color w:val="E7635F" w:themeColor="accent2"/>
        </w:rPr>
        <w:t>go</w:t>
      </w:r>
      <w:r>
        <w:t xml:space="preserve"> procedure should also control how pheromone evaporates on the patches.</w:t>
      </w:r>
    </w:p>
    <w:p w14:paraId="4E43BCCE" w14:textId="5D2CCC9D" w:rsidR="00EA01CF" w:rsidRPr="000F7CEA" w:rsidRDefault="00EA01CF" w:rsidP="00305E6C">
      <w:pPr>
        <w:pStyle w:val="ListParagraph"/>
        <w:numPr>
          <w:ilvl w:val="0"/>
          <w:numId w:val="9"/>
        </w:numPr>
      </w:pPr>
      <w:r>
        <w:t xml:space="preserve">The </w:t>
      </w:r>
      <w:r w:rsidRPr="000F7CEA">
        <w:rPr>
          <w:color w:val="E7635F" w:themeColor="accent2"/>
        </w:rPr>
        <w:t xml:space="preserve">look-for-rocks </w:t>
      </w:r>
      <w:r>
        <w:rPr>
          <w:color w:val="auto"/>
        </w:rPr>
        <w:t>procedure will need to be modified</w:t>
      </w:r>
      <w:r w:rsidR="000F7CEA">
        <w:rPr>
          <w:color w:val="auto"/>
        </w:rPr>
        <w:t>. When a robot finds a rock, it should check if there are other rocks in the immediate area and</w:t>
      </w:r>
      <w:r>
        <w:rPr>
          <w:color w:val="auto"/>
        </w:rPr>
        <w:t xml:space="preserve"> </w:t>
      </w:r>
      <w:r w:rsidR="000F7CEA">
        <w:rPr>
          <w:color w:val="auto"/>
        </w:rPr>
        <w:t xml:space="preserve">turn </w:t>
      </w:r>
      <w:r>
        <w:rPr>
          <w:color w:val="auto"/>
        </w:rPr>
        <w:t xml:space="preserve">on pheromone </w:t>
      </w:r>
      <w:r w:rsidR="000F7CEA">
        <w:rPr>
          <w:color w:val="auto"/>
        </w:rPr>
        <w:t>if there are. By doing this, it will be able to lay a trail back to the base to signal to other robots that there are rocks at the end of the trail.</w:t>
      </w:r>
    </w:p>
    <w:p w14:paraId="2D02BD81" w14:textId="52DCC2AE" w:rsidR="000F7CEA" w:rsidRPr="00252E81" w:rsidRDefault="000F7CEA" w:rsidP="00305E6C">
      <w:pPr>
        <w:pStyle w:val="ListParagraph"/>
        <w:numPr>
          <w:ilvl w:val="0"/>
          <w:numId w:val="9"/>
        </w:numPr>
      </w:pPr>
      <w:r>
        <w:rPr>
          <w:color w:val="auto"/>
        </w:rPr>
        <w:t xml:space="preserve">The </w:t>
      </w:r>
      <w:r w:rsidRPr="000F7CEA">
        <w:rPr>
          <w:color w:val="E7635F" w:themeColor="accent2"/>
        </w:rPr>
        <w:t xml:space="preserve">return-to-base </w:t>
      </w:r>
      <w:r>
        <w:rPr>
          <w:color w:val="auto"/>
        </w:rPr>
        <w:t xml:space="preserve">procedure will need to be modified. </w:t>
      </w:r>
      <w:r w:rsidR="00A54088">
        <w:rPr>
          <w:color w:val="auto"/>
        </w:rPr>
        <w:t>While a robot who turned on pheromone is returning to the base, it should lay pheromone. Also, if a robot is at the base after dropping off a rock, it should check to see if there are any trails it can follow.</w:t>
      </w:r>
    </w:p>
    <w:p w14:paraId="3F9059FA" w14:textId="450718EE" w:rsidR="00252E81" w:rsidRPr="007404E9" w:rsidRDefault="004A40A6" w:rsidP="00305E6C">
      <w:pPr>
        <w:pStyle w:val="ListParagraph"/>
        <w:numPr>
          <w:ilvl w:val="0"/>
          <w:numId w:val="9"/>
        </w:numPr>
      </w:pPr>
      <w:r>
        <w:rPr>
          <w:color w:val="auto"/>
        </w:rPr>
        <w:t>S</w:t>
      </w:r>
      <w:r w:rsidR="00252E81">
        <w:rPr>
          <w:color w:val="auto"/>
        </w:rPr>
        <w:t>tate switching by turning on and off the robots-own variables will be managed</w:t>
      </w:r>
      <w:r>
        <w:rPr>
          <w:color w:val="auto"/>
        </w:rPr>
        <w:t xml:space="preserve"> throughout the program</w:t>
      </w:r>
      <w:r w:rsidR="00252E81">
        <w:rPr>
          <w:color w:val="auto"/>
        </w:rPr>
        <w:t>.</w:t>
      </w:r>
    </w:p>
    <w:p w14:paraId="2F12A073" w14:textId="1E830831" w:rsidR="007404E9" w:rsidRDefault="00892647" w:rsidP="007404E9">
      <w:r>
        <w:t>Note that the time limit for a pheromone trail is controlled through a slider on the Interface. This has been implemented for you.</w:t>
      </w:r>
    </w:p>
    <w:p w14:paraId="616C8C7D" w14:textId="77777777" w:rsidR="007404E9" w:rsidRDefault="007404E9" w:rsidP="007404E9"/>
    <w:p w14:paraId="393BF8BB" w14:textId="4B7BD510" w:rsidR="007404E9" w:rsidRDefault="007404E9" w:rsidP="00A04111">
      <w:pPr>
        <w:pStyle w:val="Heading1"/>
      </w:pPr>
      <w:r>
        <w:lastRenderedPageBreak/>
        <w:t xml:space="preserve">modifying </w:t>
      </w:r>
      <w:r w:rsidR="00A76CEF">
        <w:t xml:space="preserve">globals &amp; properties and </w:t>
      </w:r>
      <w:r>
        <w:t>the setup procedure</w:t>
      </w:r>
    </w:p>
    <w:p w14:paraId="0EBD4A42" w14:textId="3437A8EA" w:rsidR="007404E9" w:rsidRPr="007404E9" w:rsidRDefault="00A04111" w:rsidP="007404E9">
      <w:r>
        <w:rPr>
          <w:noProof/>
        </w:rPr>
        <mc:AlternateContent>
          <mc:Choice Requires="wps">
            <w:drawing>
              <wp:anchor distT="0" distB="0" distL="114300" distR="114300" simplePos="0" relativeHeight="251668480" behindDoc="0" locked="0" layoutInCell="1" allowOverlap="1" wp14:anchorId="5A0351D4" wp14:editId="00B04398">
                <wp:simplePos x="0" y="0"/>
                <wp:positionH relativeFrom="column">
                  <wp:posOffset>-145415</wp:posOffset>
                </wp:positionH>
                <wp:positionV relativeFrom="paragraph">
                  <wp:posOffset>334010</wp:posOffset>
                </wp:positionV>
                <wp:extent cx="6172835" cy="2857500"/>
                <wp:effectExtent l="0" t="0" r="24765" b="38100"/>
                <wp:wrapThrough wrapText="bothSides">
                  <wp:wrapPolygon edited="0">
                    <wp:start x="0" y="0"/>
                    <wp:lineTo x="0" y="21696"/>
                    <wp:lineTo x="21598" y="21696"/>
                    <wp:lineTo x="21598"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6172835" cy="285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351D4" id="Rectangle 10" o:spid="_x0000_s1026" style="position:absolute;margin-left:-11.45pt;margin-top:26.3pt;width:486.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" fillcolor="#33b7d3 [3204]" strokecolor="#175c6b [1604]" strokeweight="1pt">
                <v:textbo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v:textbox>
                <w10:wrap type="through"/>
              </v:rect>
            </w:pict>
          </mc:Fallback>
        </mc:AlternateContent>
      </w:r>
      <w:r>
        <w:rPr>
          <w:noProof/>
        </w:rPr>
        <w:drawing>
          <wp:anchor distT="0" distB="0" distL="114300" distR="114300" simplePos="0" relativeHeight="251663360" behindDoc="0" locked="0" layoutInCell="1" allowOverlap="1" wp14:anchorId="59890F11" wp14:editId="5657EE0D">
            <wp:simplePos x="0" y="0"/>
            <wp:positionH relativeFrom="column">
              <wp:posOffset>654685</wp:posOffset>
            </wp:positionH>
            <wp:positionV relativeFrom="paragraph">
              <wp:posOffset>4217670</wp:posOffset>
            </wp:positionV>
            <wp:extent cx="4001135" cy="3049905"/>
            <wp:effectExtent l="50800" t="50800" r="62865" b="48895"/>
            <wp:wrapTopAndBottom/>
            <wp:docPr id="5" nam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1.png"/>
                    <pic:cNvPicPr/>
                  </pic:nvPicPr>
                  <pic:blipFill>
                    <a:blip r:embed="rId13" r:link="rId14">
                      <a:extLst>
                        <a:ext uri="{28A0092B-C50C-407E-A947-70E740481C1C}">
                          <a14:useLocalDpi xmlns:a14="http://schemas.microsoft.com/office/drawing/2010/main" val="0"/>
                        </a:ext>
                      </a:extLst>
                    </a:blip>
                    <a:stretch>
                      <a:fillRect/>
                    </a:stretch>
                  </pic:blipFill>
                  <pic:spPr>
                    <a:xfrm>
                      <a:off x="0" y="0"/>
                      <a:ext cx="4001135" cy="304990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7404E9">
        <w:t>Let’s begin by tackling agenda items 1 –</w:t>
      </w:r>
      <w:r w:rsidR="00654D3E">
        <w:t xml:space="preserve"> 3</w:t>
      </w:r>
      <w:r w:rsidR="007404E9">
        <w:t>.</w:t>
      </w:r>
    </w:p>
    <w:p w14:paraId="1C56822F" w14:textId="2296DD73" w:rsidR="007404E9" w:rsidRDefault="00A76CEF" w:rsidP="007404E9">
      <w:r>
        <w:t xml:space="preserve">Scroll to the top of the file, where the </w:t>
      </w:r>
      <w:proofErr w:type="spellStart"/>
      <w:r w:rsidRPr="00A76CEF">
        <w:rPr>
          <w:color w:val="E7635F" w:themeColor="accent2"/>
        </w:rPr>
        <w:t>Globals</w:t>
      </w:r>
      <w:proofErr w:type="spellEnd"/>
      <w:r w:rsidRPr="00A76CEF">
        <w:rPr>
          <w:color w:val="E7635F" w:themeColor="accent2"/>
        </w:rPr>
        <w:t xml:space="preserve"> and Properties </w:t>
      </w:r>
      <w:r>
        <w:t xml:space="preserve">section is.  </w:t>
      </w:r>
      <w:r w:rsidR="00D26042">
        <w:t>Add the</w:t>
      </w:r>
      <w:r w:rsidR="00A00B54">
        <w:t xml:space="preserve"> new pheromone state to the robot and the new pheromone time limit variable to the patches as in the picture below. </w:t>
      </w:r>
    </w:p>
    <w:p w14:paraId="60B40ED3" w14:textId="77777777" w:rsidR="00A417F0" w:rsidRDefault="00A417F0" w:rsidP="007404E9"/>
    <w:p w14:paraId="36730B2C" w14:textId="43A81F16" w:rsidR="00B17081" w:rsidRDefault="00E55676" w:rsidP="007404E9">
      <w:pPr>
        <w:rPr>
          <w:color w:val="auto"/>
        </w:rPr>
      </w:pPr>
      <w:r>
        <w:rPr>
          <w:noProof/>
          <w:color w:val="auto"/>
        </w:rPr>
        <w:drawing>
          <wp:anchor distT="0" distB="0" distL="114300" distR="114300" simplePos="0" relativeHeight="251664384" behindDoc="0" locked="0" layoutInCell="1" allowOverlap="1" wp14:anchorId="3CD9EE43" wp14:editId="2976289A">
            <wp:simplePos x="0" y="0"/>
            <wp:positionH relativeFrom="margin">
              <wp:posOffset>84455</wp:posOffset>
            </wp:positionH>
            <wp:positionV relativeFrom="paragraph">
              <wp:posOffset>883285</wp:posOffset>
            </wp:positionV>
            <wp:extent cx="5449570" cy="4352290"/>
            <wp:effectExtent l="50800" t="50800" r="62230" b="41910"/>
            <wp:wrapTopAndBottom/>
            <wp:docPr id="6" nam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2.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49570" cy="435229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D1695">
        <w:t xml:space="preserve">Now scroll to the </w:t>
      </w:r>
      <w:r w:rsidR="00BD1695">
        <w:rPr>
          <w:color w:val="E7635F" w:themeColor="accent2"/>
        </w:rPr>
        <w:t xml:space="preserve">setup </w:t>
      </w:r>
      <w:r w:rsidR="00BD1695">
        <w:rPr>
          <w:color w:val="auto"/>
        </w:rPr>
        <w:t xml:space="preserve">procedure. </w:t>
      </w:r>
      <w:r w:rsidR="00F25AC7">
        <w:rPr>
          <w:color w:val="auto"/>
        </w:rPr>
        <w:t>S</w:t>
      </w:r>
      <w:r w:rsidR="00BD1695">
        <w:rPr>
          <w:color w:val="auto"/>
        </w:rPr>
        <w:t>et the initial values of the variables we just created.</w:t>
      </w:r>
      <w:r w:rsidR="00F25AC7">
        <w:rPr>
          <w:color w:val="auto"/>
        </w:rPr>
        <w:t xml:space="preserve"> Note that you can set robots-own variables </w:t>
      </w:r>
      <w:r w:rsidR="00C9690A">
        <w:rPr>
          <w:color w:val="auto"/>
        </w:rPr>
        <w:t xml:space="preserve">at the same time </w:t>
      </w:r>
      <w:r w:rsidR="00F25AC7">
        <w:rPr>
          <w:color w:val="auto"/>
        </w:rPr>
        <w:t>as you are creating robots.</w:t>
      </w:r>
    </w:p>
    <w:p w14:paraId="2726C1A7" w14:textId="17416ABA" w:rsidR="00B17081" w:rsidRDefault="00B17081" w:rsidP="007404E9">
      <w:pPr>
        <w:rPr>
          <w:color w:val="auto"/>
        </w:rPr>
      </w:pPr>
    </w:p>
    <w:p w14:paraId="791B2D0D" w14:textId="19BB1B3E" w:rsidR="001D73E2" w:rsidRDefault="001D73E2" w:rsidP="007404E9">
      <w:pPr>
        <w:rPr>
          <w:color w:val="auto"/>
        </w:rPr>
      </w:pPr>
      <w:r>
        <w:rPr>
          <w:color w:val="auto"/>
        </w:rPr>
        <w:t xml:space="preserve">To complete section 3.2, we’ll add an option to create large clusters of rocks. </w:t>
      </w:r>
      <w:r w:rsidR="005E724C">
        <w:rPr>
          <w:color w:val="auto"/>
        </w:rPr>
        <w:t xml:space="preserve">A slider has already been added on the Interface </w:t>
      </w:r>
      <w:r w:rsidR="00CA4D70">
        <w:rPr>
          <w:color w:val="auto"/>
        </w:rPr>
        <w:t>to contro</w:t>
      </w:r>
      <w:r w:rsidR="005D113D">
        <w:rPr>
          <w:color w:val="auto"/>
        </w:rPr>
        <w:t>l the number of these clusters.</w:t>
      </w:r>
    </w:p>
    <w:p w14:paraId="15FB546E" w14:textId="35010EC0" w:rsidR="00BD1695" w:rsidRPr="00BD1695" w:rsidRDefault="00EF4FB9" w:rsidP="007404E9">
      <w:pPr>
        <w:rPr>
          <w:color w:val="auto"/>
        </w:rPr>
      </w:pPr>
      <w:r>
        <w:rPr>
          <w:noProof/>
          <w:color w:val="auto"/>
        </w:rPr>
        <w:drawing>
          <wp:anchor distT="0" distB="0" distL="114300" distR="114300" simplePos="0" relativeHeight="251665408" behindDoc="0" locked="0" layoutInCell="1" allowOverlap="1" wp14:anchorId="31DDC56A" wp14:editId="76206C42">
            <wp:simplePos x="0" y="0"/>
            <wp:positionH relativeFrom="margin">
              <wp:align>center</wp:align>
            </wp:positionH>
            <wp:positionV relativeFrom="paragraph">
              <wp:posOffset>69215</wp:posOffset>
            </wp:positionV>
            <wp:extent cx="3019425" cy="855980"/>
            <wp:effectExtent l="50800" t="50800" r="53975" b="58420"/>
            <wp:wrapSquare wrapText="bothSides"/>
            <wp:docPr id="7" nam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3.png"/>
                    <pic:cNvPicPr/>
                  </pic:nvPicPr>
                  <pic:blipFill>
                    <a:blip r:embed="rId17" r:link="rId18">
                      <a:extLst>
                        <a:ext uri="{28A0092B-C50C-407E-A947-70E740481C1C}">
                          <a14:useLocalDpi xmlns:a14="http://schemas.microsoft.com/office/drawing/2010/main" val="0"/>
                        </a:ext>
                      </a:extLst>
                    </a:blip>
                    <a:stretch>
                      <a:fillRect/>
                    </a:stretch>
                  </pic:blipFill>
                  <pic:spPr>
                    <a:xfrm>
                      <a:off x="0" y="0"/>
                      <a:ext cx="3019425" cy="8559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54729162" w14:textId="32755495" w:rsidR="008B5B67" w:rsidRDefault="008B5B67" w:rsidP="008B5B67">
      <w:pPr>
        <w:pStyle w:val="Footer"/>
      </w:pPr>
    </w:p>
    <w:p w14:paraId="321BB696" w14:textId="77777777" w:rsidR="00921FB2" w:rsidRDefault="00921FB2" w:rsidP="008B5B67">
      <w:pPr>
        <w:pStyle w:val="Footer"/>
      </w:pPr>
    </w:p>
    <w:p w14:paraId="6C3871F4" w14:textId="2B20FDF7" w:rsidR="00921FB2" w:rsidRDefault="006A5E8A" w:rsidP="00921FB2">
      <w:r>
        <w:t xml:space="preserve">We’ll use a strategy similar to how we set up the base with a green color. </w:t>
      </w:r>
      <w:r w:rsidR="000856BF">
        <w:t>First, we’ll choose a random patch. Then, we’ll make sure that the chosen patch as well as all other patches within a radius of 3:</w:t>
      </w:r>
    </w:p>
    <w:p w14:paraId="2A055F2D" w14:textId="5D0BDA4F" w:rsidR="000856BF" w:rsidRDefault="000856BF" w:rsidP="000856BF">
      <w:pPr>
        <w:pStyle w:val="ListParagraph"/>
        <w:numPr>
          <w:ilvl w:val="0"/>
          <w:numId w:val="11"/>
        </w:numPr>
      </w:pPr>
      <w:r>
        <w:t>are not off-world (patch color is black)</w:t>
      </w:r>
    </w:p>
    <w:p w14:paraId="0EE5D04E" w14:textId="4DBF1931" w:rsidR="000856BF" w:rsidRDefault="000856BF" w:rsidP="000856BF">
      <w:pPr>
        <w:pStyle w:val="ListParagraph"/>
        <w:numPr>
          <w:ilvl w:val="0"/>
          <w:numId w:val="11"/>
        </w:numPr>
      </w:pPr>
      <w:r>
        <w:t>are not already rocks (patch color is yellow)</w:t>
      </w:r>
    </w:p>
    <w:p w14:paraId="385984D7" w14:textId="0EDFE050" w:rsidR="008F7DDF" w:rsidRDefault="005F1291" w:rsidP="008F7DDF">
      <w:pPr>
        <w:rPr>
          <w:color w:val="E7635F" w:themeColor="accent2"/>
        </w:rPr>
      </w:pPr>
      <w:r>
        <w:rPr>
          <w:noProof/>
          <w:color w:val="000000" w:themeColor="text1"/>
        </w:rPr>
        <w:drawing>
          <wp:anchor distT="0" distB="0" distL="114300" distR="114300" simplePos="0" relativeHeight="251666432" behindDoc="0" locked="0" layoutInCell="1" allowOverlap="1" wp14:anchorId="1ADDC41D" wp14:editId="355FF8C9">
            <wp:simplePos x="0" y="0"/>
            <wp:positionH relativeFrom="margin">
              <wp:posOffset>-374015</wp:posOffset>
            </wp:positionH>
            <wp:positionV relativeFrom="paragraph">
              <wp:posOffset>1221105</wp:posOffset>
            </wp:positionV>
            <wp:extent cx="7042785" cy="2567940"/>
            <wp:effectExtent l="50800" t="50800" r="43815" b="48260"/>
            <wp:wrapTopAndBottom/>
            <wp:docPr id="8" nam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4.png"/>
                    <pic:cNvPicPr/>
                  </pic:nvPicPr>
                  <pic:blipFill>
                    <a:blip r:embed="rId19" r:link="rId20">
                      <a:extLst>
                        <a:ext uri="{28A0092B-C50C-407E-A947-70E740481C1C}">
                          <a14:useLocalDpi xmlns:a14="http://schemas.microsoft.com/office/drawing/2010/main" val="0"/>
                        </a:ext>
                      </a:extLst>
                    </a:blip>
                    <a:stretch>
                      <a:fillRect/>
                    </a:stretch>
                  </pic:blipFill>
                  <pic:spPr>
                    <a:xfrm>
                      <a:off x="0" y="0"/>
                      <a:ext cx="7042785" cy="25679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8F7DDF">
        <w:t>If all of these conditions are met, we’ll place a large cluster there.</w:t>
      </w:r>
      <w:r w:rsidR="002B3478">
        <w:t xml:space="preserve"> Each cluster has 29 rocks. </w:t>
      </w:r>
      <w:r w:rsidR="009E4FCF">
        <w:t xml:space="preserve">Enter the code as </w:t>
      </w:r>
      <w:r w:rsidR="002B3478">
        <w:t xml:space="preserve">in the picture below. Don’t forget to add the new rocks to the </w:t>
      </w:r>
      <w:proofErr w:type="spellStart"/>
      <w:r w:rsidR="002B3478" w:rsidRPr="002B3478">
        <w:rPr>
          <w:color w:val="E7635F" w:themeColor="accent2"/>
        </w:rPr>
        <w:t>numberOfRocks</w:t>
      </w:r>
      <w:proofErr w:type="spellEnd"/>
      <w:r w:rsidR="002B3478" w:rsidRPr="007253BE">
        <w:rPr>
          <w:color w:val="000000" w:themeColor="text1"/>
        </w:rPr>
        <w:t>!</w:t>
      </w:r>
    </w:p>
    <w:p w14:paraId="1247301D" w14:textId="3ED1C363" w:rsidR="002B3478" w:rsidRPr="002B3478" w:rsidRDefault="002B3478" w:rsidP="008F7DDF">
      <w:pPr>
        <w:rPr>
          <w:color w:val="000000" w:themeColor="text1"/>
        </w:rPr>
      </w:pPr>
    </w:p>
    <w:p w14:paraId="37DA43E1" w14:textId="18A26BEA" w:rsidR="00D377D8" w:rsidRDefault="007752DD" w:rsidP="00D377D8">
      <w:r>
        <w:t xml:space="preserve">Try out the new cluster style by navigating back to the Interface. </w:t>
      </w:r>
      <w:r w:rsidR="00DD04EF">
        <w:t xml:space="preserve">Adjust the </w:t>
      </w:r>
      <w:proofErr w:type="spellStart"/>
      <w:r w:rsidR="00CC584C" w:rsidRPr="00CC584C">
        <w:rPr>
          <w:color w:val="E7635F" w:themeColor="accent2"/>
        </w:rPr>
        <w:t>largeClusterRocks</w:t>
      </w:r>
      <w:proofErr w:type="spellEnd"/>
      <w:r w:rsidR="00CC584C">
        <w:t xml:space="preserve"> slider value to be greater than 0 if</w:t>
      </w:r>
      <w:r w:rsidR="00D377D8">
        <w:t xml:space="preserve"> </w:t>
      </w:r>
      <w:r w:rsidR="00CC584C">
        <w:lastRenderedPageBreak/>
        <w:t xml:space="preserve">necessary. </w:t>
      </w:r>
      <w:r>
        <w:t xml:space="preserve">Note that a </w:t>
      </w:r>
      <w:r w:rsidRPr="007752DD">
        <w:rPr>
          <w:color w:val="E7635F" w:themeColor="accent2"/>
        </w:rPr>
        <w:t>setup</w:t>
      </w:r>
      <w:r>
        <w:t xml:space="preserve"> button has already been created for </w:t>
      </w:r>
      <w:r w:rsidR="00D377D8">
        <w:rPr>
          <w:noProof/>
        </w:rPr>
        <w:drawing>
          <wp:anchor distT="0" distB="0" distL="114300" distR="114300" simplePos="0" relativeHeight="251667456" behindDoc="0" locked="0" layoutInCell="1" allowOverlap="1" wp14:anchorId="6AD5CBA0" wp14:editId="276DA540">
            <wp:simplePos x="0" y="0"/>
            <wp:positionH relativeFrom="margin">
              <wp:align>center</wp:align>
            </wp:positionH>
            <wp:positionV relativeFrom="paragraph">
              <wp:posOffset>904240</wp:posOffset>
            </wp:positionV>
            <wp:extent cx="5449570" cy="3840480"/>
            <wp:effectExtent l="50800" t="50800" r="62230" b="45720"/>
            <wp:wrapTopAndBottom/>
            <wp:docPr id="9" nam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5.png"/>
                    <pic:cNvPicPr/>
                  </pic:nvPicPr>
                  <pic:blipFill>
                    <a:blip r:embed="rId21" r:link="rId22">
                      <a:extLst>
                        <a:ext uri="{28A0092B-C50C-407E-A947-70E740481C1C}">
                          <a14:useLocalDpi xmlns:a14="http://schemas.microsoft.com/office/drawing/2010/main" val="0"/>
                        </a:ext>
                      </a:extLst>
                    </a:blip>
                    <a:stretch>
                      <a:fillRect/>
                    </a:stretch>
                  </pic:blipFill>
                  <pic:spPr>
                    <a:xfrm>
                      <a:off x="0" y="0"/>
                      <a:ext cx="5449570" cy="38404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you.</w:t>
      </w:r>
      <w:r w:rsidR="00DD04EF">
        <w:t xml:space="preserve"> </w:t>
      </w:r>
      <w:r w:rsidR="00F7728B">
        <w:t xml:space="preserve">Click it </w:t>
      </w:r>
      <w:r w:rsidR="00165C20">
        <w:t>to</w:t>
      </w:r>
      <w:r w:rsidR="00F7728B">
        <w:t xml:space="preserve"> see your new rock configuration! </w:t>
      </w:r>
    </w:p>
    <w:p w14:paraId="20FFBF57" w14:textId="1D169A84" w:rsidR="00A04111" w:rsidRDefault="00A04111" w:rsidP="008F7DDF"/>
    <w:p w14:paraId="0EE07218" w14:textId="37D8F56A" w:rsidR="00D377D8" w:rsidRDefault="002138AB" w:rsidP="00D377D8">
      <w:pPr>
        <w:pStyle w:val="Heading1"/>
      </w:pPr>
      <w:r>
        <w:t>modifying the go procedure</w:t>
      </w:r>
    </w:p>
    <w:p w14:paraId="32C8EBFC" w14:textId="286951AA" w:rsidR="002138AB" w:rsidRDefault="007A09DA" w:rsidP="002138AB">
      <w:r>
        <w:rPr>
          <w:noProof/>
        </w:rPr>
        <mc:AlternateContent>
          <mc:Choice Requires="wps">
            <w:drawing>
              <wp:anchor distT="0" distB="0" distL="114300" distR="114300" simplePos="0" relativeHeight="251670528" behindDoc="0" locked="0" layoutInCell="1" allowOverlap="1" wp14:anchorId="43A4E5CE" wp14:editId="11920E42">
                <wp:simplePos x="0" y="0"/>
                <wp:positionH relativeFrom="column">
                  <wp:posOffset>-31115</wp:posOffset>
                </wp:positionH>
                <wp:positionV relativeFrom="paragraph">
                  <wp:posOffset>327660</wp:posOffset>
                </wp:positionV>
                <wp:extent cx="6172835" cy="2047240"/>
                <wp:effectExtent l="0" t="0" r="24765" b="35560"/>
                <wp:wrapThrough wrapText="bothSides">
                  <wp:wrapPolygon edited="0">
                    <wp:start x="0" y="0"/>
                    <wp:lineTo x="0" y="21707"/>
                    <wp:lineTo x="21598" y="21707"/>
                    <wp:lineTo x="21598"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172835" cy="204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332ABD" w14:textId="54EB5730" w:rsidR="002138AB" w:rsidRDefault="002138AB" w:rsidP="002138AB">
                            <w:pPr>
                              <w:pStyle w:val="Date"/>
                            </w:pPr>
                            <w:r>
                              <w:t xml:space="preserve">agenda  </w:t>
                            </w:r>
                            <w:r>
                              <w:t xml:space="preserve">4 </w:t>
                            </w:r>
                            <w:r>
                              <w:t>–</w:t>
                            </w:r>
                            <w:r>
                              <w:t xml:space="preserve">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E5CE" id="Rectangle 13" o:spid="_x0000_s1027" style="position:absolute;margin-left:-2.45pt;margin-top:25.8pt;width:486.05pt;height:16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" fillcolor="#33b7d3 [3204]" strokecolor="#175c6b [1604]" strokeweight="1pt">
                <v:textbox>
                  <w:txbxContent>
                    <w:p w14:paraId="6C332ABD" w14:textId="54EB5730" w:rsidR="002138AB" w:rsidRDefault="002138AB" w:rsidP="002138AB">
                      <w:pPr>
                        <w:pStyle w:val="Date"/>
                      </w:pPr>
                      <w:r>
                        <w:t xml:space="preserve">agenda  </w:t>
                      </w:r>
                      <w:r>
                        <w:t xml:space="preserve">4 </w:t>
                      </w:r>
                      <w:r>
                        <w:t>–</w:t>
                      </w:r>
                      <w:r>
                        <w:t xml:space="preserve">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v:textbox>
                <w10:wrap type="through"/>
              </v:rect>
            </w:pict>
          </mc:Fallback>
        </mc:AlternateContent>
      </w:r>
      <w:r w:rsidR="002138AB">
        <w:t>In this section, we will complete Agenda items 4 and 5.</w:t>
      </w:r>
    </w:p>
    <w:p w14:paraId="54B19E01" w14:textId="206F2608" w:rsidR="00F23847" w:rsidRDefault="00B1657E" w:rsidP="002138AB">
      <w:pPr>
        <w:rPr>
          <w:color w:val="auto"/>
        </w:rPr>
      </w:pPr>
      <w:r>
        <w:lastRenderedPageBreak/>
        <w:t>The robots are already programmed to look for rocks and return them to the base</w:t>
      </w:r>
      <w:r w:rsidR="00F23847">
        <w:t xml:space="preserve">. </w:t>
      </w:r>
      <w:r>
        <w:t xml:space="preserve">Note that </w:t>
      </w:r>
      <w:r w:rsidR="001537B1">
        <w:t xml:space="preserve">a robot only uses a new procedure, </w:t>
      </w:r>
      <w:r w:rsidR="001537B1">
        <w:rPr>
          <w:color w:val="E7635F" w:themeColor="accent2"/>
        </w:rPr>
        <w:t>check-for-</w:t>
      </w:r>
      <w:r w:rsidR="001537B1" w:rsidRPr="001537B1">
        <w:rPr>
          <w:color w:val="E7635F" w:themeColor="accent2"/>
        </w:rPr>
        <w:t>trails</w:t>
      </w:r>
      <w:r w:rsidR="001537B1">
        <w:rPr>
          <w:color w:val="E7635F" w:themeColor="accent2"/>
        </w:rPr>
        <w:t xml:space="preserve">, </w:t>
      </w:r>
      <w:r w:rsidR="001537B1" w:rsidRPr="001537B1">
        <w:rPr>
          <w:color w:val="auto"/>
        </w:rPr>
        <w:t xml:space="preserve">when it is using pheromone but not returning to base. </w:t>
      </w:r>
      <w:r w:rsidR="001537B1">
        <w:rPr>
          <w:color w:val="auto"/>
        </w:rPr>
        <w:t>This distinction is important because a rob</w:t>
      </w:r>
      <w:r w:rsidR="00F23847">
        <w:rPr>
          <w:color w:val="auto"/>
        </w:rPr>
        <w:t xml:space="preserve">ot does not just follow trails—it lays them. Thus a robot who is </w:t>
      </w:r>
      <w:r w:rsidR="00F23847" w:rsidRPr="00F23847">
        <w:rPr>
          <w:color w:val="E7635F" w:themeColor="accent2"/>
        </w:rPr>
        <w:t>returning?</w:t>
      </w:r>
      <w:r w:rsidR="00F23847">
        <w:rPr>
          <w:color w:val="auto"/>
        </w:rPr>
        <w:t xml:space="preserve"> and </w:t>
      </w:r>
      <w:proofErr w:type="spellStart"/>
      <w:r w:rsidR="00F23847" w:rsidRPr="00F23847">
        <w:rPr>
          <w:color w:val="E7635F" w:themeColor="accent2"/>
        </w:rPr>
        <w:t>usingPheromone</w:t>
      </w:r>
      <w:proofErr w:type="spellEnd"/>
      <w:r w:rsidR="00F23847" w:rsidRPr="00F23847">
        <w:rPr>
          <w:color w:val="E7635F" w:themeColor="accent2"/>
        </w:rPr>
        <w:t>?</w:t>
      </w:r>
      <w:r w:rsidR="00F23847">
        <w:rPr>
          <w:color w:val="auto"/>
        </w:rPr>
        <w:t xml:space="preserve"> is doing the latter and should not </w:t>
      </w:r>
      <w:r w:rsidR="00F23847" w:rsidRPr="00F23847">
        <w:rPr>
          <w:color w:val="E7635F" w:themeColor="accent2"/>
        </w:rPr>
        <w:t xml:space="preserve">check-for-trails </w:t>
      </w:r>
      <w:r w:rsidR="00F23847">
        <w:rPr>
          <w:color w:val="auto"/>
        </w:rPr>
        <w:t>to follow.</w:t>
      </w:r>
    </w:p>
    <w:p w14:paraId="44C59D5F" w14:textId="2AEF0D14" w:rsidR="002138AB" w:rsidRDefault="000D34D6" w:rsidP="002138AB">
      <w:r>
        <w:rPr>
          <w:noProof/>
        </w:rPr>
        <w:drawing>
          <wp:anchor distT="0" distB="0" distL="114300" distR="114300" simplePos="0" relativeHeight="251671552" behindDoc="0" locked="0" layoutInCell="1" allowOverlap="1" wp14:anchorId="6D0D5086" wp14:editId="26BABB2F">
            <wp:simplePos x="0" y="0"/>
            <wp:positionH relativeFrom="margin">
              <wp:posOffset>-372110</wp:posOffset>
            </wp:positionH>
            <wp:positionV relativeFrom="paragraph">
              <wp:posOffset>935990</wp:posOffset>
            </wp:positionV>
            <wp:extent cx="6562090" cy="2250440"/>
            <wp:effectExtent l="50800" t="50800" r="41910" b="60960"/>
            <wp:wrapTopAndBottom/>
            <wp:docPr id="14" nam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23" r:link="rId24">
                      <a:extLst>
                        <a:ext uri="{28A0092B-C50C-407E-A947-70E740481C1C}">
                          <a14:useLocalDpi xmlns:a14="http://schemas.microsoft.com/office/drawing/2010/main" val="0"/>
                        </a:ext>
                      </a:extLst>
                    </a:blip>
                    <a:stretch>
                      <a:fillRect/>
                    </a:stretch>
                  </pic:blipFill>
                  <pic:spPr>
                    <a:xfrm>
                      <a:off x="0" y="0"/>
                      <a:ext cx="6562090" cy="22504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F23847">
        <w:t xml:space="preserve">Add the controller for the </w:t>
      </w:r>
      <w:r w:rsidR="003A1FA7">
        <w:t xml:space="preserve">robots’ </w:t>
      </w:r>
      <w:r w:rsidR="00F23847">
        <w:t xml:space="preserve">pheromone state by carefully reading the comments in the base code. </w:t>
      </w:r>
      <w:r w:rsidR="00B1657E" w:rsidRPr="001537B1">
        <w:rPr>
          <w:color w:val="auto"/>
        </w:rPr>
        <w:t>Use</w:t>
      </w:r>
      <w:r w:rsidR="00B1657E">
        <w:t xml:space="preserve"> the picture below to guide you.</w:t>
      </w:r>
    </w:p>
    <w:p w14:paraId="6627DE08" w14:textId="77777777" w:rsidR="000D34D6" w:rsidRDefault="000D34D6" w:rsidP="002138AB"/>
    <w:p w14:paraId="6A17862A" w14:textId="2382D69F" w:rsidR="003A1FA7" w:rsidRDefault="003A1FA7" w:rsidP="003A1FA7">
      <w:r>
        <w:t xml:space="preserve">We can also write a controller for the patches. Let’s do that so that every time the procedure runs (once per tick), the pheromone trails evaporate. As a trail evaporates, it changes color. </w:t>
      </w:r>
      <w:r>
        <w:t xml:space="preserve">Using patch color is a great way to distinguish </w:t>
      </w:r>
      <w:r>
        <w:t>between different stages of evaporation, as it is easy to see when running the simulation.</w:t>
      </w:r>
    </w:p>
    <w:p w14:paraId="7EAFE657" w14:textId="1F993731" w:rsidR="003A1FA7" w:rsidRDefault="003A1FA7" w:rsidP="002138AB">
      <w:r>
        <w:t xml:space="preserve">Robots cannot sense the faintest trail. </w:t>
      </w:r>
      <w:r w:rsidR="000C3081">
        <w:t>We’ll implement that behavior a little bit later on. For now, fill in the patches controller by carefully reading the comments and using the picture that follows.</w:t>
      </w:r>
    </w:p>
    <w:p w14:paraId="26BB4F59" w14:textId="753C5272" w:rsidR="000D34D6" w:rsidRDefault="00557F92" w:rsidP="002138AB">
      <w:r>
        <w:rPr>
          <w:noProof/>
        </w:rPr>
        <w:lastRenderedPageBreak/>
        <w:drawing>
          <wp:anchor distT="0" distB="0" distL="114300" distR="114300" simplePos="0" relativeHeight="251672576" behindDoc="0" locked="0" layoutInCell="1" allowOverlap="1" wp14:anchorId="279CFA10" wp14:editId="152CDD8E">
            <wp:simplePos x="0" y="0"/>
            <wp:positionH relativeFrom="margin">
              <wp:posOffset>83820</wp:posOffset>
            </wp:positionH>
            <wp:positionV relativeFrom="paragraph">
              <wp:posOffset>50800</wp:posOffset>
            </wp:positionV>
            <wp:extent cx="5449570" cy="2433320"/>
            <wp:effectExtent l="50800" t="50800" r="62230" b="55880"/>
            <wp:wrapTopAndBottom/>
            <wp:docPr id="15" nam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449570" cy="243332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 xml:space="preserve">There will be no visible changes at this point if you click </w:t>
      </w:r>
      <w:r w:rsidRPr="00557F92">
        <w:rPr>
          <w:color w:val="E7635F" w:themeColor="accent2"/>
        </w:rPr>
        <w:t>setup</w:t>
      </w:r>
      <w:r>
        <w:t xml:space="preserve"> and </w:t>
      </w:r>
      <w:r w:rsidRPr="00557F92">
        <w:rPr>
          <w:color w:val="E7635F" w:themeColor="accent2"/>
        </w:rPr>
        <w:t>go</w:t>
      </w:r>
      <w:r>
        <w:t xml:space="preserve">.  This is because the </w:t>
      </w:r>
      <w:proofErr w:type="spellStart"/>
      <w:r w:rsidRPr="00557F92">
        <w:rPr>
          <w:color w:val="E7635F" w:themeColor="accent2"/>
        </w:rPr>
        <w:t>usingPheromone</w:t>
      </w:r>
      <w:proofErr w:type="spellEnd"/>
      <w:r w:rsidRPr="00557F92">
        <w:rPr>
          <w:color w:val="E7635F" w:themeColor="accent2"/>
        </w:rPr>
        <w:t>?</w:t>
      </w:r>
      <w:r>
        <w:t xml:space="preserve"> variable is never set to true at this point! </w:t>
      </w:r>
      <w:r w:rsidR="00F33CB8">
        <w:t xml:space="preserve">Next, we’ll code the conditions under which a robot turns on pheromone as well as when it follows it. </w:t>
      </w:r>
    </w:p>
    <w:p w14:paraId="0E4E57A8" w14:textId="32531B8B" w:rsidR="00B00164" w:rsidRDefault="00F33CB8" w:rsidP="00F33CB8">
      <w:pPr>
        <w:pStyle w:val="Heading1"/>
      </w:pPr>
      <w:r>
        <w:t>final steps</w:t>
      </w:r>
    </w:p>
    <w:p w14:paraId="758B2438" w14:textId="3BEC6FBC" w:rsidR="00F33CB8" w:rsidRDefault="00B00164" w:rsidP="00B00164">
      <w:r>
        <w:rPr>
          <w:noProof/>
        </w:rPr>
        <mc:AlternateContent>
          <mc:Choice Requires="wps">
            <w:drawing>
              <wp:anchor distT="0" distB="0" distL="114300" distR="114300" simplePos="0" relativeHeight="251674624" behindDoc="0" locked="0" layoutInCell="1" allowOverlap="1" wp14:anchorId="522DA1BB" wp14:editId="45E2B6A8">
                <wp:simplePos x="0" y="0"/>
                <wp:positionH relativeFrom="column">
                  <wp:posOffset>-31750</wp:posOffset>
                </wp:positionH>
                <wp:positionV relativeFrom="paragraph">
                  <wp:posOffset>330200</wp:posOffset>
                </wp:positionV>
                <wp:extent cx="6172835" cy="3431540"/>
                <wp:effectExtent l="0" t="0" r="24765" b="22860"/>
                <wp:wrapThrough wrapText="bothSides">
                  <wp:wrapPolygon edited="0">
                    <wp:start x="0" y="0"/>
                    <wp:lineTo x="0" y="21584"/>
                    <wp:lineTo x="21598" y="21584"/>
                    <wp:lineTo x="21598"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6172835" cy="3431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State switching </w:t>
                            </w:r>
                            <w:r w:rsidRPr="00BE074A">
                              <w:rPr>
                                <w:color w:val="FFFFFF" w:themeColor="background1"/>
                              </w:rPr>
                              <w:t>is managed.</w:t>
                            </w:r>
                          </w:p>
                          <w:p w14:paraId="350E9FB4" w14:textId="77777777" w:rsidR="00B00164" w:rsidRDefault="00B00164" w:rsidP="00B00164">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A1BB" id="Rectangle 16" o:spid="_x0000_s1028" style="position:absolute;margin-left:-2.5pt;margin-top:26pt;width:486.05pt;height:2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" fillcolor="#33b7d3 [3204]" strokecolor="#175c6b [1604]" strokeweight="1pt">
                <v:textbo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State switching </w:t>
                      </w:r>
                      <w:r w:rsidRPr="00BE074A">
                        <w:rPr>
                          <w:color w:val="FFFFFF" w:themeColor="background1"/>
                        </w:rPr>
                        <w:t>is managed.</w:t>
                      </w:r>
                    </w:p>
                    <w:p w14:paraId="350E9FB4" w14:textId="77777777" w:rsidR="00B00164" w:rsidRDefault="00B00164" w:rsidP="00B00164">
                      <w:pPr>
                        <w:pStyle w:val="ListParagraph"/>
                        <w:numPr>
                          <w:ilvl w:val="0"/>
                          <w:numId w:val="10"/>
                        </w:numPr>
                      </w:pPr>
                    </w:p>
                  </w:txbxContent>
                </v:textbox>
                <w10:wrap type="through"/>
              </v:rect>
            </w:pict>
          </mc:Fallback>
        </mc:AlternateContent>
      </w:r>
      <w:r>
        <w:t>In this section, we will complete our Agenda!</w:t>
      </w:r>
    </w:p>
    <w:p w14:paraId="6C57542D" w14:textId="77777777" w:rsidR="00B00164" w:rsidRDefault="00B00164" w:rsidP="00B00164"/>
    <w:p w14:paraId="7ADFD5FC" w14:textId="54824C35" w:rsidR="000D34D6" w:rsidRDefault="00B63793" w:rsidP="002138AB">
      <w:r>
        <w:t xml:space="preserve">Robots shouldn’t </w:t>
      </w:r>
      <w:r w:rsidR="00B346A4">
        <w:t>lay a</w:t>
      </w:r>
      <w:r>
        <w:t xml:space="preserve"> pheromone </w:t>
      </w:r>
      <w:r w:rsidR="00B346A4">
        <w:t xml:space="preserve">trail </w:t>
      </w:r>
      <w:r>
        <w:t xml:space="preserve">every time they find a rock. If </w:t>
      </w:r>
      <w:r w:rsidR="00ED152E">
        <w:t>they had just found</w:t>
      </w:r>
      <w:r>
        <w:t xml:space="preserve"> a single rock, then laying a trail wouldn’t help other robots at all. </w:t>
      </w:r>
      <w:r w:rsidR="00733C44">
        <w:t>Let’s write the condition so that 2 additional rocks must be in the area for the robot to turn on pheromone.</w:t>
      </w:r>
    </w:p>
    <w:p w14:paraId="0F1C8761" w14:textId="119DF63E" w:rsidR="00733C44" w:rsidRDefault="00733C44" w:rsidP="002138AB">
      <w:pPr>
        <w:rPr>
          <w:color w:val="000000" w:themeColor="text1"/>
        </w:rPr>
      </w:pPr>
      <w:r>
        <w:t xml:space="preserve">Doing this is surprisingly easy! Just scroll to the </w:t>
      </w:r>
      <w:r>
        <w:rPr>
          <w:color w:val="E7635F" w:themeColor="accent2"/>
        </w:rPr>
        <w:t xml:space="preserve">look-for-rocks </w:t>
      </w:r>
      <w:r>
        <w:rPr>
          <w:color w:val="000000" w:themeColor="text1"/>
        </w:rPr>
        <w:t>procedure and enter this if statement:</w:t>
      </w:r>
    </w:p>
    <w:p w14:paraId="3A776657" w14:textId="5A04EBD4" w:rsidR="00733C44" w:rsidRPr="00733C44" w:rsidRDefault="00733C44" w:rsidP="002138AB">
      <w:pPr>
        <w:rPr>
          <w:color w:val="000000" w:themeColor="text1"/>
        </w:rPr>
      </w:pPr>
      <w:bookmarkStart w:id="0" w:name="_GoBack"/>
      <w:bookmarkEnd w:id="0"/>
    </w:p>
    <w:p w14:paraId="145D6ECA" w14:textId="758DEB1C" w:rsidR="00F23847" w:rsidRPr="002138AB" w:rsidRDefault="00F23847" w:rsidP="002138AB"/>
    <w:sectPr w:rsidR="00F23847" w:rsidRPr="002138AB">
      <w:footerReference w:type="default" r:id="rId27"/>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0CF68" w14:textId="77777777" w:rsidR="00B61BCF" w:rsidRDefault="00B61BCF">
      <w:pPr>
        <w:spacing w:line="240" w:lineRule="auto"/>
      </w:pPr>
      <w:r>
        <w:separator/>
      </w:r>
    </w:p>
    <w:p w14:paraId="31D1D460" w14:textId="77777777" w:rsidR="00B61BCF" w:rsidRDefault="00B61BCF"/>
  </w:endnote>
  <w:endnote w:type="continuationSeparator" w:id="0">
    <w:p w14:paraId="2EC325FC" w14:textId="77777777" w:rsidR="00B61BCF" w:rsidRDefault="00B61BCF">
      <w:pPr>
        <w:spacing w:line="240" w:lineRule="auto"/>
      </w:pPr>
      <w:r>
        <w:continuationSeparator/>
      </w:r>
    </w:p>
    <w:p w14:paraId="0F95113D" w14:textId="77777777" w:rsidR="00B61BCF" w:rsidRDefault="00B61B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20326"/>
      <w:docPartObj>
        <w:docPartGallery w:val="Page Numbers (Bottom of Page)"/>
        <w:docPartUnique/>
      </w:docPartObj>
    </w:sdtPr>
    <w:sdtEndPr/>
    <w:sdtContent>
      <w:p w14:paraId="332DE07A" w14:textId="77777777" w:rsidR="004B5E5C" w:rsidRDefault="00807767">
        <w:pPr>
          <w:pStyle w:val="Footer"/>
        </w:pPr>
        <w:r>
          <w:fldChar w:fldCharType="begin"/>
        </w:r>
        <w:r>
          <w:instrText xml:space="preserve"> PAGE   \* MERGEFORMAT </w:instrText>
        </w:r>
        <w:r>
          <w:fldChar w:fldCharType="separate"/>
        </w:r>
        <w:r w:rsidR="00733C44">
          <w:rPr>
            <w:noProof/>
          </w:rPr>
          <w:t>11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37E77" w14:textId="77777777" w:rsidR="00B61BCF" w:rsidRDefault="00B61BCF">
      <w:pPr>
        <w:spacing w:line="240" w:lineRule="auto"/>
      </w:pPr>
      <w:r>
        <w:separator/>
      </w:r>
    </w:p>
    <w:p w14:paraId="65D75872" w14:textId="77777777" w:rsidR="00B61BCF" w:rsidRDefault="00B61BCF"/>
  </w:footnote>
  <w:footnote w:type="continuationSeparator" w:id="0">
    <w:p w14:paraId="02C9BFC7" w14:textId="77777777" w:rsidR="00B61BCF" w:rsidRDefault="00B61BCF">
      <w:pPr>
        <w:spacing w:line="240" w:lineRule="auto"/>
      </w:pPr>
      <w:r>
        <w:continuationSeparator/>
      </w:r>
    </w:p>
    <w:p w14:paraId="10CEE780" w14:textId="77777777" w:rsidR="00B61BCF" w:rsidRDefault="00B61BC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2A31EA"/>
    <w:multiLevelType w:val="hybridMultilevel"/>
    <w:tmpl w:val="251E5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CE06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5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BBB5D6F"/>
    <w:multiLevelType w:val="hybridMultilevel"/>
    <w:tmpl w:val="5ABA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7D2CBD"/>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770D3F"/>
    <w:multiLevelType w:val="hybridMultilevel"/>
    <w:tmpl w:val="AEFC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A0795E"/>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342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56E735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6D73276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6E921CDF"/>
    <w:multiLevelType w:val="hybridMultilevel"/>
    <w:tmpl w:val="9594F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532976"/>
    <w:multiLevelType w:val="hybridMultilevel"/>
    <w:tmpl w:val="880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8"/>
  </w:num>
  <w:num w:numId="4">
    <w:abstractNumId w:val="6"/>
  </w:num>
  <w:num w:numId="5">
    <w:abstractNumId w:val="1"/>
  </w:num>
  <w:num w:numId="6">
    <w:abstractNumId w:val="4"/>
  </w:num>
  <w:num w:numId="7">
    <w:abstractNumId w:val="10"/>
  </w:num>
  <w:num w:numId="8">
    <w:abstractNumId w:val="9"/>
  </w:num>
  <w:num w:numId="9">
    <w:abstractNumId w:val="5"/>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72"/>
    <w:rsid w:val="000000EE"/>
    <w:rsid w:val="00006604"/>
    <w:rsid w:val="00024749"/>
    <w:rsid w:val="00070A79"/>
    <w:rsid w:val="000856BF"/>
    <w:rsid w:val="000C3081"/>
    <w:rsid w:val="000D34D6"/>
    <w:rsid w:val="000E33C0"/>
    <w:rsid w:val="000F7CEA"/>
    <w:rsid w:val="00127D5C"/>
    <w:rsid w:val="001537B1"/>
    <w:rsid w:val="00165C20"/>
    <w:rsid w:val="001D73E2"/>
    <w:rsid w:val="002138AB"/>
    <w:rsid w:val="002179E5"/>
    <w:rsid w:val="00236A55"/>
    <w:rsid w:val="00252E81"/>
    <w:rsid w:val="00270785"/>
    <w:rsid w:val="00271D20"/>
    <w:rsid w:val="002B18D4"/>
    <w:rsid w:val="002B3478"/>
    <w:rsid w:val="002E0853"/>
    <w:rsid w:val="002F3E6B"/>
    <w:rsid w:val="00305E6C"/>
    <w:rsid w:val="00377F58"/>
    <w:rsid w:val="003A1FA7"/>
    <w:rsid w:val="003D556A"/>
    <w:rsid w:val="00420BB4"/>
    <w:rsid w:val="00437475"/>
    <w:rsid w:val="00447C21"/>
    <w:rsid w:val="00456F91"/>
    <w:rsid w:val="00457A6D"/>
    <w:rsid w:val="00462388"/>
    <w:rsid w:val="004A251E"/>
    <w:rsid w:val="004A40A6"/>
    <w:rsid w:val="004B5E5C"/>
    <w:rsid w:val="004C6C88"/>
    <w:rsid w:val="004D48EC"/>
    <w:rsid w:val="0052131F"/>
    <w:rsid w:val="00554317"/>
    <w:rsid w:val="00557F92"/>
    <w:rsid w:val="005D113D"/>
    <w:rsid w:val="005E724C"/>
    <w:rsid w:val="005F1291"/>
    <w:rsid w:val="00654D3E"/>
    <w:rsid w:val="00692917"/>
    <w:rsid w:val="006A5E8A"/>
    <w:rsid w:val="006B788D"/>
    <w:rsid w:val="006E0A14"/>
    <w:rsid w:val="007113B8"/>
    <w:rsid w:val="007253BE"/>
    <w:rsid w:val="00733C44"/>
    <w:rsid w:val="007404E9"/>
    <w:rsid w:val="0076297B"/>
    <w:rsid w:val="007752DD"/>
    <w:rsid w:val="0077760E"/>
    <w:rsid w:val="007A09DA"/>
    <w:rsid w:val="00807767"/>
    <w:rsid w:val="00831A72"/>
    <w:rsid w:val="00890D62"/>
    <w:rsid w:val="00892647"/>
    <w:rsid w:val="008B5B67"/>
    <w:rsid w:val="008F5367"/>
    <w:rsid w:val="008F7DDF"/>
    <w:rsid w:val="00921FB2"/>
    <w:rsid w:val="00930739"/>
    <w:rsid w:val="009460AE"/>
    <w:rsid w:val="0099692A"/>
    <w:rsid w:val="009B2B48"/>
    <w:rsid w:val="009E1D07"/>
    <w:rsid w:val="009E4FCF"/>
    <w:rsid w:val="009F3B23"/>
    <w:rsid w:val="00A00B54"/>
    <w:rsid w:val="00A04111"/>
    <w:rsid w:val="00A417F0"/>
    <w:rsid w:val="00A50C9A"/>
    <w:rsid w:val="00A54088"/>
    <w:rsid w:val="00A76CEF"/>
    <w:rsid w:val="00A779BD"/>
    <w:rsid w:val="00A87A1B"/>
    <w:rsid w:val="00AA232B"/>
    <w:rsid w:val="00AB3DC2"/>
    <w:rsid w:val="00B00164"/>
    <w:rsid w:val="00B1657E"/>
    <w:rsid w:val="00B17081"/>
    <w:rsid w:val="00B346A4"/>
    <w:rsid w:val="00B61BCF"/>
    <w:rsid w:val="00B63793"/>
    <w:rsid w:val="00B72B25"/>
    <w:rsid w:val="00B74C49"/>
    <w:rsid w:val="00BD1695"/>
    <w:rsid w:val="00BE074A"/>
    <w:rsid w:val="00BE2F29"/>
    <w:rsid w:val="00C16C33"/>
    <w:rsid w:val="00C3673E"/>
    <w:rsid w:val="00C63538"/>
    <w:rsid w:val="00C73932"/>
    <w:rsid w:val="00C866C9"/>
    <w:rsid w:val="00C9690A"/>
    <w:rsid w:val="00CA4D70"/>
    <w:rsid w:val="00CC567E"/>
    <w:rsid w:val="00CC584C"/>
    <w:rsid w:val="00D048FA"/>
    <w:rsid w:val="00D26042"/>
    <w:rsid w:val="00D377D8"/>
    <w:rsid w:val="00D37E82"/>
    <w:rsid w:val="00D96D50"/>
    <w:rsid w:val="00DB0BCB"/>
    <w:rsid w:val="00DD04EF"/>
    <w:rsid w:val="00E26346"/>
    <w:rsid w:val="00E55676"/>
    <w:rsid w:val="00E5599E"/>
    <w:rsid w:val="00E62C32"/>
    <w:rsid w:val="00E85EDC"/>
    <w:rsid w:val="00EA01CF"/>
    <w:rsid w:val="00EC2631"/>
    <w:rsid w:val="00ED152E"/>
    <w:rsid w:val="00ED6411"/>
    <w:rsid w:val="00EF4FB9"/>
    <w:rsid w:val="00F23847"/>
    <w:rsid w:val="00F25AC7"/>
    <w:rsid w:val="00F33CB8"/>
    <w:rsid w:val="00F66E35"/>
    <w:rsid w:val="00F7498F"/>
    <w:rsid w:val="00F7728B"/>
    <w:rsid w:val="00FB5E0D"/>
    <w:rsid w:val="00FD1E01"/>
    <w:rsid w:val="00FE15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9D5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numPr>
        <w:numId w:val="5"/>
      </w:numPr>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numPr>
        <w:ilvl w:val="1"/>
        <w:numId w:val="5"/>
      </w:numPr>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unhideWhenUsed/>
    <w:qFormat/>
    <w:pPr>
      <w:keepNext/>
      <w:keepLines/>
      <w:numPr>
        <w:ilvl w:val="2"/>
        <w:numId w:val="5"/>
      </w:numPr>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numPr>
        <w:ilvl w:val="3"/>
        <w:numId w:val="5"/>
      </w:numPr>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numPr>
        <w:ilvl w:val="4"/>
        <w:numId w:val="5"/>
      </w:numPr>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numPr>
        <w:ilvl w:val="5"/>
        <w:numId w:val="5"/>
      </w:numPr>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numPr>
        <w:ilvl w:val="6"/>
        <w:numId w:val="5"/>
      </w:numPr>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numPr>
        <w:ilvl w:val="7"/>
        <w:numId w:val="5"/>
      </w:numPr>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numPr>
        <w:ilvl w:val="8"/>
        <w:numId w:val="5"/>
      </w:numPr>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numPr>
        <w:numId w:val="0"/>
      </w:num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file://localhost/Users/Muninn/Documents/xgit/netlogo-swarmathon/%5BSw2%5DAdvancedBioSearch/%5BSw2%5DAdvBioSearchwalkthroughs/%5BSw2%5DwalkthroughImages%20/3.2.4.png" TargetMode="External"/><Relationship Id="rId21" Type="http://schemas.openxmlformats.org/officeDocument/2006/relationships/image" Target="media/image8.png"/><Relationship Id="rId22" Type="http://schemas.openxmlformats.org/officeDocument/2006/relationships/image" Target="file://localhost/Users/Muninn/Documents/xgit/netlogo-swarmathon/%5BSw2%5DAdvancedBioSearch/%5BSw2%5DAdvBioSearchwalkthroughs/%5BSw2%5DwalkthroughImages%20/3.2.5.png" TargetMode="External"/><Relationship Id="rId23" Type="http://schemas.openxmlformats.org/officeDocument/2006/relationships/image" Target="media/image9.png"/><Relationship Id="rId24" Type="http://schemas.openxmlformats.org/officeDocument/2006/relationships/image" Target="file://localhost/Users/Muninn/Documents/xgit/netlogo-swarmathon/%5BSw2%5DAdvancedBioSearch/%5BSw2%5DAdvBioSearchwalkthroughs/%5BSw2%5DwalkthroughImages%20/5.1.png" TargetMode="External"/><Relationship Id="rId25" Type="http://schemas.openxmlformats.org/officeDocument/2006/relationships/image" Target="media/image10.png"/><Relationship Id="rId26" Type="http://schemas.openxmlformats.org/officeDocument/2006/relationships/image" Target="file://localhost/Users/Muninn/Documents/xgit/netlogo-swarmathon/%5BSw2%5DAdvancedBioSearch/%5BSw2%5DAdvBioSearchwalkthroughs/%5BSw2%5DwalkthroughImages%20/5.2.png" TargetMode="Externa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file://localhost/Users/Muninn/Desktop/%5BSw2%5DwalkthroughImages%20/2.1.png" TargetMode="External"/><Relationship Id="rId11" Type="http://schemas.openxmlformats.org/officeDocument/2006/relationships/image" Target="media/image3.jpg"/><Relationship Id="rId12" Type="http://schemas.openxmlformats.org/officeDocument/2006/relationships/image" Target="file://localhost/Users/Muninn/Documents/xgit/netlogo-swarmathon/%5BSw2%5DAdvancedBioSearch/%5BSw2%5DAdvBioSearchwalkthroughs/%5BSw2%5DwalkthroughImages%20/robot-and-ant.jpg" TargetMode="External"/><Relationship Id="rId13" Type="http://schemas.openxmlformats.org/officeDocument/2006/relationships/image" Target="media/image4.png"/><Relationship Id="rId14" Type="http://schemas.openxmlformats.org/officeDocument/2006/relationships/image" Target="file://localhost/Users/Muninn/Documents/xgit/netlogo-swarmathon/%5BSw2%5DAdvancedBioSearch/%5BSw2%5DAdvBioSearchwalkthroughs/%5BSw2%5DwalkthroughImages%20/3.2.1.png" TargetMode="External"/><Relationship Id="rId15" Type="http://schemas.openxmlformats.org/officeDocument/2006/relationships/image" Target="media/image5.png"/><Relationship Id="rId16" Type="http://schemas.openxmlformats.org/officeDocument/2006/relationships/image" Target="file://localhost/Users/Muninn/Documents/xgit/netlogo-swarmathon/%5BSw2%5DAdvancedBioSearch/%5BSw2%5DAdvBioSearchwalkthroughs/%5BSw2%5DwalkthroughImages%20/3.2.2.png" TargetMode="External"/><Relationship Id="rId17" Type="http://schemas.openxmlformats.org/officeDocument/2006/relationships/image" Target="media/image6.png"/><Relationship Id="rId18" Type="http://schemas.openxmlformats.org/officeDocument/2006/relationships/image" Target="file://localhost/Users/Muninn/Documents/xgit/netlogo-swarmathon/%5BSw2%5DAdvancedBioSearch/%5BSw2%5DAdvBioSearchwalkthroughs/%5BSw2%5DwalkthroughImages%20/3.2.3.png" TargetMode="External"/><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file://localhost/Users/Muninn/Desktop/%5BSw2%5DwalkthroughImages%20/leafcutterForage.jp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177</TotalTime>
  <Pages>11</Pages>
  <Words>1011</Words>
  <Characters>5766</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E. Esterly</dc:creator>
  <cp:keywords/>
  <dc:description/>
  <cp:lastModifiedBy>Elizabeth E. Esterly</cp:lastModifiedBy>
  <cp:revision>105</cp:revision>
  <dcterms:created xsi:type="dcterms:W3CDTF">2016-12-29T20:46:00Z</dcterms:created>
  <dcterms:modified xsi:type="dcterms:W3CDTF">2017-01-05T19:53:00Z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