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691F9" w14:textId="5FFC5CA0" w:rsidR="004B5E5C" w:rsidRDefault="00820962" w:rsidP="00831A72">
      <w:pPr>
        <w:pStyle w:val="Title"/>
        <w:tabs>
          <w:tab w:val="center" w:pos="4320"/>
        </w:tabs>
      </w:pPr>
      <w:r>
        <w:t>swarmathon 5</w:t>
      </w:r>
    </w:p>
    <w:p w14:paraId="6FDAC04A" w14:textId="43C32C90" w:rsidR="004B5E5C" w:rsidRDefault="00820962" w:rsidP="00831A72">
      <w:pPr>
        <w:pStyle w:val="Date"/>
      </w:pPr>
      <w:r>
        <w:t>competition guide</w:t>
      </w:r>
    </w:p>
    <w:p w14:paraId="360FD7FC" w14:textId="3D22B771" w:rsidR="00831A72" w:rsidRDefault="009B75F7" w:rsidP="00831A72">
      <w:pPr>
        <w:pStyle w:val="Heading1"/>
      </w:pPr>
      <w:r>
        <w:t>rules</w:t>
      </w:r>
    </w:p>
    <w:p w14:paraId="1E544B2E" w14:textId="0750AF32" w:rsidR="00513D83" w:rsidRPr="00513D83" w:rsidRDefault="00513D83" w:rsidP="00513D83">
      <w:r>
        <w:t xml:space="preserve">Please read the following rules carefully before beginning your competition </w:t>
      </w:r>
      <w:r w:rsidR="00F93272">
        <w:t>submission</w:t>
      </w:r>
      <w:r>
        <w:t>.</w:t>
      </w:r>
    </w:p>
    <w:p w14:paraId="10FA4AAC" w14:textId="6D0F506B" w:rsidR="00FD35C2" w:rsidRPr="00FD35C2" w:rsidRDefault="00FD35C2" w:rsidP="00FD35C2">
      <w:pPr>
        <w:pStyle w:val="Heading2"/>
      </w:pPr>
      <w:r>
        <w:t>what is stigmergy?</w:t>
      </w:r>
    </w:p>
    <w:p w14:paraId="35A988F2" w14:textId="63A17B70" w:rsidR="000000EE" w:rsidRDefault="00E120E2" w:rsidP="00820962">
      <w:r>
        <w:rPr>
          <w:color w:val="000000" w:themeColor="text1"/>
        </w:rPr>
        <w:t xml:space="preserve"> </w:t>
      </w:r>
      <w:r w:rsidR="0099692A">
        <w:t>get</w:t>
      </w:r>
      <w:r w:rsidR="00B72B25">
        <w:t>ting</w:t>
      </w:r>
      <w:r w:rsidR="0099692A">
        <w:t xml:space="preserve"> started </w:t>
      </w:r>
    </w:p>
    <w:p w14:paraId="21534757" w14:textId="413112DE" w:rsidR="00C3673E" w:rsidRPr="00820962" w:rsidRDefault="00A50C9A" w:rsidP="00D96D50">
      <w:pPr>
        <w:pStyle w:val="Heading2"/>
      </w:pPr>
      <w:r>
        <w:t>file setup</w:t>
      </w:r>
    </w:p>
    <w:p w14:paraId="658D108E" w14:textId="29367C11" w:rsidR="00C3673E" w:rsidRDefault="00C3673E" w:rsidP="00D96D50">
      <w:pPr>
        <w:rPr>
          <w:color w:val="000000" w:themeColor="text1"/>
        </w:rPr>
      </w:pPr>
    </w:p>
    <w:p w14:paraId="31D81B9E" w14:textId="072CA905" w:rsidR="00930739" w:rsidRPr="00930739" w:rsidRDefault="009460AE" w:rsidP="00D96D50">
      <w:pPr>
        <w:pStyle w:val="Heading2"/>
      </w:pPr>
      <w:r>
        <w:lastRenderedPageBreak/>
        <w:t>review swarmathon 1 challenges</w:t>
      </w:r>
    </w:p>
    <w:p w14:paraId="4FD12506" w14:textId="78792E82" w:rsidR="009E1D07" w:rsidRPr="00820962" w:rsidRDefault="009B2B48" w:rsidP="009E1D07">
      <w:pPr>
        <w:pStyle w:val="Heading1"/>
      </w:pPr>
      <w:r>
        <w:t>the trail</w:t>
      </w:r>
      <w:r w:rsidR="00462388">
        <w:t xml:space="preserve"> to success</w:t>
      </w:r>
    </w:p>
    <w:p w14:paraId="1883DA2A" w14:textId="4B3C8A69" w:rsidR="00820962" w:rsidRPr="00820962" w:rsidRDefault="006B788D" w:rsidP="00820962">
      <w:pPr>
        <w:pStyle w:val="Heading2"/>
      </w:pPr>
      <w:r>
        <w:t>what do we need to add?</w:t>
      </w:r>
      <w:r w:rsidR="00820962">
        <w:t xml:space="preserve"> </w:t>
      </w:r>
    </w:p>
    <w:p w14:paraId="393BF8BB" w14:textId="4B7BD510" w:rsidR="007404E9" w:rsidRDefault="007404E9" w:rsidP="00A04111">
      <w:pPr>
        <w:pStyle w:val="Heading1"/>
      </w:pPr>
      <w:r>
        <w:t xml:space="preserve">modifying </w:t>
      </w:r>
      <w:r w:rsidR="00A76CEF">
        <w:t xml:space="preserve">globals &amp; properties and </w:t>
      </w:r>
      <w:r>
        <w:t>the setup procedure</w:t>
      </w:r>
    </w:p>
    <w:p w14:paraId="0EBD4A42" w14:textId="59508562" w:rsidR="007404E9" w:rsidRPr="007404E9" w:rsidRDefault="00A04111" w:rsidP="007404E9">
      <w:r>
        <w:rPr>
          <w:noProof/>
        </w:rPr>
        <mc:AlternateContent>
          <mc:Choice Requires="wps">
            <w:drawing>
              <wp:anchor distT="0" distB="0" distL="114300" distR="114300" simplePos="0" relativeHeight="251668480" behindDoc="0" locked="0" layoutInCell="1" allowOverlap="1" wp14:anchorId="5A0351D4" wp14:editId="00B04398">
                <wp:simplePos x="0" y="0"/>
                <wp:positionH relativeFrom="column">
                  <wp:posOffset>-145415</wp:posOffset>
                </wp:positionH>
                <wp:positionV relativeFrom="paragraph">
                  <wp:posOffset>334010</wp:posOffset>
                </wp:positionV>
                <wp:extent cx="6172835" cy="2857500"/>
                <wp:effectExtent l="0" t="0" r="24765" b="38100"/>
                <wp:wrapThrough wrapText="bothSides">
                  <wp:wrapPolygon edited="0">
                    <wp:start x="0" y="0"/>
                    <wp:lineTo x="0" y="21696"/>
                    <wp:lineTo x="21598" y="21696"/>
                    <wp:lineTo x="21598"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6172835" cy="285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351D4" id="Rectangle 10" o:spid="_x0000_s1026" style="position:absolute;margin-left:-11.45pt;margin-top:26.3pt;width:486.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" fillcolor="#33b7d3 [3204]" strokecolor="#175c6b [1604]" strokeweight="1pt">
                <v:textbo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v:textbox>
                <w10:wrap type="through"/>
              </v:rect>
            </w:pict>
          </mc:Fallback>
        </mc:AlternateContent>
      </w:r>
    </w:p>
    <w:p w14:paraId="321BB696" w14:textId="77777777" w:rsidR="00921FB2" w:rsidRDefault="00921FB2" w:rsidP="008B5B67">
      <w:pPr>
        <w:pStyle w:val="Footer"/>
      </w:pPr>
    </w:p>
    <w:p w14:paraId="20FFBF57" w14:textId="1D169A84" w:rsidR="00A04111" w:rsidRDefault="00A04111" w:rsidP="008F7DDF"/>
    <w:p w14:paraId="0EE07218" w14:textId="37D8F56A" w:rsidR="00D377D8" w:rsidRDefault="002138AB" w:rsidP="00D377D8">
      <w:pPr>
        <w:pStyle w:val="Heading1"/>
      </w:pPr>
      <w:r>
        <w:t>modifying the go procedure</w:t>
      </w:r>
    </w:p>
    <w:p w14:paraId="32C8EBFC" w14:textId="478C844B" w:rsidR="002138AB" w:rsidRDefault="002138AB" w:rsidP="002138AB">
      <w:r>
        <w:t>In this section, we will complete Agenda items 4 and 5.</w:t>
      </w:r>
    </w:p>
    <w:p w14:paraId="5DDCC348" w14:textId="77777777" w:rsidR="003B0FAB" w:rsidRDefault="003B0FAB" w:rsidP="003B0FAB">
      <w:pPr>
        <w:pStyle w:val="Footer"/>
        <w:rPr>
          <w:sz w:val="40"/>
          <w:szCs w:val="40"/>
        </w:rPr>
      </w:pPr>
    </w:p>
    <w:p w14:paraId="0B2246CA" w14:textId="3D02764B" w:rsidR="00820962" w:rsidRPr="00820962" w:rsidRDefault="003B0FAB" w:rsidP="003B0FAB">
      <w:pPr>
        <w:pStyle w:val="Footer"/>
        <w:rPr>
          <w:sz w:val="40"/>
          <w:szCs w:val="40"/>
        </w:rPr>
      </w:pPr>
      <w:r>
        <w:rPr>
          <w:noProof/>
        </w:rPr>
        <w:lastRenderedPageBreak/>
        <w:drawing>
          <wp:anchor distT="0" distB="0" distL="114300" distR="114300" simplePos="0" relativeHeight="251689984" behindDoc="0" locked="0" layoutInCell="1" allowOverlap="1" wp14:anchorId="4A188807" wp14:editId="2A273F53">
            <wp:simplePos x="0" y="0"/>
            <wp:positionH relativeFrom="column">
              <wp:posOffset>-31115</wp:posOffset>
            </wp:positionH>
            <wp:positionV relativeFrom="paragraph">
              <wp:posOffset>447675</wp:posOffset>
            </wp:positionV>
            <wp:extent cx="5819775" cy="2517140"/>
            <wp:effectExtent l="0" t="0" r="0" b="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7" r:link="rId8">
                      <a:extLst>
                        <a:ext uri="{28A0092B-C50C-407E-A947-70E740481C1C}">
                          <a14:useLocalDpi xmlns:a14="http://schemas.microsoft.com/office/drawing/2010/main" val="0"/>
                        </a:ext>
                      </a:extLst>
                    </a:blip>
                    <a:stretch>
                      <a:fillRect/>
                    </a:stretch>
                  </pic:blipFill>
                  <pic:spPr>
                    <a:xfrm>
                      <a:off x="0" y="0"/>
                      <a:ext cx="5819775" cy="2517140"/>
                    </a:xfrm>
                    <a:prstGeom prst="rect">
                      <a:avLst/>
                    </a:prstGeom>
                  </pic:spPr>
                </pic:pic>
              </a:graphicData>
            </a:graphic>
            <wp14:sizeRelH relativeFrom="page">
              <wp14:pctWidth>0</wp14:pctWidth>
            </wp14:sizeRelH>
            <wp14:sizeRelV relativeFrom="page">
              <wp14:pctHeight>0</wp14:pctHeight>
            </wp14:sizeRelV>
          </wp:anchor>
        </w:drawing>
      </w:r>
      <w:r w:rsidRPr="00F83C16">
        <w:rPr>
          <w:sz w:val="40"/>
          <w:szCs w:val="40"/>
        </w:rPr>
        <w:t xml:space="preserve">GREAT JOB! You completed </w:t>
      </w:r>
      <w:r w:rsidR="00820962">
        <w:rPr>
          <w:sz w:val="40"/>
          <w:szCs w:val="40"/>
        </w:rPr>
        <w:t>SWARMATHON 5</w:t>
      </w:r>
      <w:r w:rsidRPr="00F83C16">
        <w:rPr>
          <w:sz w:val="40"/>
          <w:szCs w:val="40"/>
        </w:rPr>
        <w:t>.</w:t>
      </w:r>
    </w:p>
    <w:p w14:paraId="10216E54" w14:textId="525F9454" w:rsidR="003B0FAB" w:rsidRPr="00041564" w:rsidRDefault="003B0FAB" w:rsidP="003B0FAB">
      <w:r>
        <w:rPr>
          <w:noProof/>
        </w:rPr>
        <mc:AlternateContent>
          <mc:Choice Requires="wps">
            <w:drawing>
              <wp:anchor distT="0" distB="0" distL="114300" distR="114300" simplePos="0" relativeHeight="251688960" behindDoc="0" locked="0" layoutInCell="1" allowOverlap="1" wp14:anchorId="3EB51145" wp14:editId="43644DCC">
                <wp:simplePos x="0" y="0"/>
                <wp:positionH relativeFrom="column">
                  <wp:posOffset>-31115</wp:posOffset>
                </wp:positionH>
                <wp:positionV relativeFrom="paragraph">
                  <wp:posOffset>2998470</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4974F116" w:rsidR="003B0FAB" w:rsidRDefault="003B0FAB" w:rsidP="003B0FAB">
                            <w:r>
                              <w:t xml:space="preserve">email </w:t>
                            </w:r>
                            <w:r w:rsidRPr="006C7407">
                              <w:rPr>
                                <w:color w:val="FFFFFF" w:themeColor="background1"/>
                              </w:rPr>
                              <w:t xml:space="preserve">elizabeth@cs.unm.edu </w:t>
                            </w:r>
                            <w:r>
                              <w:t xml:space="preserve">with the subject </w:t>
                            </w:r>
                            <w:r w:rsidR="00820962">
                              <w:rPr>
                                <w:color w:val="FFFFFF" w:themeColor="background1"/>
                              </w:rPr>
                              <w:t>SW5</w:t>
                            </w:r>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51145" id="Rectangle 46" o:spid="_x0000_s1027" style="position:absolute;margin-left:-2.45pt;margin-top:236.1pt;width:7in;height:135.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oTR5g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" fillcolor="#33b7d3 [3204]" strokecolor="#e7635f [3205]" strokeweight="1pt">
                <v:textbo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4974F116" w:rsidR="003B0FAB" w:rsidRDefault="003B0FAB" w:rsidP="003B0FAB">
                      <w:r>
                        <w:t xml:space="preserve">email </w:t>
                      </w:r>
                      <w:r w:rsidRPr="006C7407">
                        <w:rPr>
                          <w:color w:val="FFFFFF" w:themeColor="background1"/>
                        </w:rPr>
                        <w:t xml:space="preserve">elizabeth@cs.unm.edu </w:t>
                      </w:r>
                      <w:r>
                        <w:t xml:space="preserve">with the subject </w:t>
                      </w:r>
                      <w:r w:rsidR="00820962">
                        <w:rPr>
                          <w:color w:val="FFFFFF" w:themeColor="background1"/>
                        </w:rPr>
                        <w:t>SW5</w:t>
                      </w:r>
                      <w:r w:rsidRPr="006C7407">
                        <w:rPr>
                          <w:color w:val="FFFFFF" w:themeColor="background1"/>
                        </w:rPr>
                        <w:t xml:space="preserve"> report</w:t>
                      </w:r>
                    </w:p>
                  </w:txbxContent>
                </v:textbox>
                <w10:wrap type="through"/>
              </v:rect>
            </w:pict>
          </mc:Fallback>
        </mc:AlternateContent>
      </w:r>
    </w:p>
    <w:p w14:paraId="259A1A52" w14:textId="77777777" w:rsidR="00820962" w:rsidRDefault="00820962" w:rsidP="00820962">
      <w:pPr>
        <w:pStyle w:val="Footer"/>
      </w:pPr>
    </w:p>
    <w:p w14:paraId="5500959C" w14:textId="2651A7AB" w:rsidR="004C687D" w:rsidRPr="007A7D69" w:rsidRDefault="00820962" w:rsidP="00820962">
      <w:pPr>
        <w:pStyle w:val="Footer"/>
      </w:pPr>
      <w:r>
        <w:t>Good luck in the competition!</w:t>
      </w:r>
    </w:p>
    <w:sectPr w:rsidR="004C687D" w:rsidRPr="007A7D69">
      <w:headerReference w:type="even" r:id="rId9"/>
      <w:headerReference w:type="default" r:id="rId10"/>
      <w:footerReference w:type="even" r:id="rId11"/>
      <w:footerReference w:type="default" r:id="rId12"/>
      <w:headerReference w:type="first" r:id="rId13"/>
      <w:footerReference w:type="first" r:id="rId14"/>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5F3556" w14:textId="77777777" w:rsidR="002416F1" w:rsidRDefault="002416F1">
      <w:pPr>
        <w:spacing w:line="240" w:lineRule="auto"/>
      </w:pPr>
      <w:r>
        <w:separator/>
      </w:r>
    </w:p>
    <w:p w14:paraId="5C8DF29E" w14:textId="77777777" w:rsidR="002416F1" w:rsidRDefault="002416F1"/>
  </w:endnote>
  <w:endnote w:type="continuationSeparator" w:id="0">
    <w:p w14:paraId="687C4317" w14:textId="77777777" w:rsidR="002416F1" w:rsidRDefault="002416F1">
      <w:pPr>
        <w:spacing w:line="240" w:lineRule="auto"/>
      </w:pPr>
      <w:r>
        <w:continuationSeparator/>
      </w:r>
    </w:p>
    <w:p w14:paraId="0226AAFE" w14:textId="77777777" w:rsidR="002416F1" w:rsidRDefault="002416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59C6" w14:textId="77777777" w:rsidR="006C7ED1" w:rsidRDefault="006C7ED1" w:rsidP="00D31AB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C7C1A0" w14:textId="77777777" w:rsidR="006C7ED1" w:rsidRDefault="006C7ED1" w:rsidP="006C7ED1">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403D9" w14:textId="77777777" w:rsidR="006C7ED1" w:rsidRDefault="006C7ED1" w:rsidP="00D31AB7">
    <w:pPr>
      <w:pStyle w:val="Footer"/>
      <w:framePr w:wrap="none" w:vAnchor="text" w:hAnchor="page" w:x="5302" w:y="523"/>
      <w:rPr>
        <w:rStyle w:val="PageNumber"/>
      </w:rPr>
    </w:pPr>
    <w:r>
      <w:rPr>
        <w:rStyle w:val="PageNumber"/>
      </w:rPr>
      <w:fldChar w:fldCharType="begin"/>
    </w:r>
    <w:r>
      <w:rPr>
        <w:rStyle w:val="PageNumber"/>
      </w:rPr>
      <w:instrText xml:space="preserve">PAGE  </w:instrText>
    </w:r>
    <w:r>
      <w:rPr>
        <w:rStyle w:val="PageNumber"/>
      </w:rPr>
      <w:fldChar w:fldCharType="separate"/>
    </w:r>
    <w:r w:rsidR="00D31AB7">
      <w:rPr>
        <w:rStyle w:val="PageNumber"/>
        <w:noProof/>
      </w:rPr>
      <w:t>2</w:t>
    </w:r>
    <w:r>
      <w:rPr>
        <w:rStyle w:val="PageNumber"/>
      </w:rPr>
      <w:fldChar w:fldCharType="end"/>
    </w:r>
  </w:p>
  <w:p w14:paraId="332DE07A" w14:textId="742B1643" w:rsidR="004B5E5C" w:rsidRDefault="00D31AB7" w:rsidP="00D31AB7">
    <w:pPr>
      <w:pStyle w:val="Footer"/>
      <w:tabs>
        <w:tab w:val="right" w:pos="7041"/>
      </w:tabs>
      <w:ind w:firstLine="360"/>
    </w:pPr>
    <w:bookmarkStart w:id="0" w:name="_GoBack"/>
    <w:r>
      <w:rPr>
        <w:noProof/>
      </w:rPr>
      <mc:AlternateContent>
        <mc:Choice Requires="wpg">
          <w:drawing>
            <wp:anchor distT="0" distB="0" distL="114300" distR="114300" simplePos="0" relativeHeight="251659264" behindDoc="0" locked="0" layoutInCell="1" allowOverlap="1" wp14:anchorId="5C6D10A0" wp14:editId="1288392B">
              <wp:simplePos x="0" y="0"/>
              <wp:positionH relativeFrom="page">
                <wp:posOffset>-1547495</wp:posOffset>
              </wp:positionH>
              <wp:positionV relativeFrom="bottomMargin">
                <wp:posOffset>107950</wp:posOffset>
              </wp:positionV>
              <wp:extent cx="6173446" cy="80264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3446" cy="802640"/>
                        <a:chOff x="635" y="-226060"/>
                        <a:chExt cx="6172811" cy="848360"/>
                      </a:xfrm>
                    </wpg:grpSpPr>
                    <wps:wsp>
                      <wps:cNvPr id="165" name="Rectangle 165"/>
                      <wps:cNvSpPr/>
                      <wps:spPr>
                        <a:xfrm>
                          <a:off x="229846" y="34798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635" y="-226060"/>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8F2BB" w14:textId="0603B1DF" w:rsidR="006C7ED1" w:rsidRDefault="002416F1">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C7ED1">
                                  <w:rPr>
                                    <w:caps/>
                                    <w:color w:val="33B7D3" w:themeColor="accent1"/>
                                    <w:sz w:val="20"/>
                                    <w:szCs w:val="20"/>
                                  </w:rPr>
                                  <w:t>swarmathon 5</w:t>
                                </w:r>
                              </w:sdtContent>
                            </w:sdt>
                            <w:r w:rsidR="006C7ED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C7ED1">
                                  <w:rPr>
                                    <w:color w:val="808080" w:themeColor="background1" w:themeShade="80"/>
                                    <w:sz w:val="20"/>
                                    <w:szCs w:val="20"/>
                                  </w:rPr>
                                  <w:t>Competition</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C6D10A0" id="Group 164" o:spid="_x0000_s1028" style="position:absolute;left:0;text-align:left;margin-left:-121.85pt;margin-top:8.5pt;width:486.1pt;height:63.2pt;z-index:251659264;mso-position-horizontal-relative:page;mso-position-vertical-relative:bottom-margin-area;mso-height-relative:margin" coordorigin="635,-226060" coordsize="6172811,8483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">
              <v:rect id="Rectangle 165" o:spid="_x0000_s1029" style="position:absolute;left:229846;top:34798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0" type="#_x0000_t202" style="position:absolute;left:635;top:-226060;width:594360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FybwAAA&#10;ANwAAAAPAAAAZHJzL2Rvd25yZXYueG1sRE9Li8IwEL4L+x/CLHizqXso2jWKCD4OXnws7HFopg+2&#10;mZQkW+u/N4LgbT6+5yxWg2lFT843lhVMkxQEcWF1w5WC62U7mYHwAVlja5kU3MnDavkxWmCu7Y1P&#10;1J9DJWII+xwV1CF0uZS+qMmgT2xHHLnSOoMhQldJ7fAWw00rv9I0kwYbjg01drSpqfg7/xsFwZft&#10;dqb3+titf3Y7V/Vz+i2VGn8O628QgYbwFr/cBx3nZxk8n4kX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rFybwAAAANwAAAAPAAAAAAAAAAAAAAAAAJcCAABkcnMvZG93bnJl&#10;di54bWxQSwUGAAAAAAQABAD1AAAAhAMAAAAA&#10;" filled="f" stroked="f" strokeweight=".5pt">
                <v:textbox inset="0,,0">
                  <w:txbxContent>
                    <w:p w14:paraId="6098F2BB" w14:textId="0603B1DF" w:rsidR="006C7ED1" w:rsidRDefault="002416F1">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C7ED1">
                            <w:rPr>
                              <w:caps/>
                              <w:color w:val="33B7D3" w:themeColor="accent1"/>
                              <w:sz w:val="20"/>
                              <w:szCs w:val="20"/>
                            </w:rPr>
                            <w:t>swarmathon 5</w:t>
                          </w:r>
                        </w:sdtContent>
                      </w:sdt>
                      <w:r w:rsidR="006C7ED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C7ED1">
                            <w:rPr>
                              <w:color w:val="808080" w:themeColor="background1" w:themeShade="80"/>
                              <w:sz w:val="20"/>
                              <w:szCs w:val="20"/>
                            </w:rPr>
                            <w:t>Competition</w:t>
                          </w:r>
                        </w:sdtContent>
                      </w:sdt>
                    </w:p>
                  </w:txbxContent>
                </v:textbox>
              </v:shape>
              <w10:wrap anchorx="page" anchory="margin"/>
            </v:group>
          </w:pict>
        </mc:Fallback>
      </mc:AlternateContent>
    </w:r>
    <w:bookmarkEnd w:id="0"/>
    <w:r>
      <w:rPr>
        <w:noProof/>
      </w:rPr>
      <w:drawing>
        <wp:anchor distT="0" distB="0" distL="114300" distR="114300" simplePos="0" relativeHeight="251663360" behindDoc="0" locked="0" layoutInCell="1" allowOverlap="1" wp14:anchorId="27777104" wp14:editId="41AF2054">
          <wp:simplePos x="0" y="0"/>
          <wp:positionH relativeFrom="column">
            <wp:posOffset>5113020</wp:posOffset>
          </wp:positionH>
          <wp:positionV relativeFrom="paragraph">
            <wp:posOffset>-234950</wp:posOffset>
          </wp:positionV>
          <wp:extent cx="1143635" cy="968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CF0F868" wp14:editId="01FAB0CA">
          <wp:simplePos x="0" y="0"/>
          <wp:positionH relativeFrom="column">
            <wp:posOffset>-145415</wp:posOffset>
          </wp:positionH>
          <wp:positionV relativeFrom="paragraph">
            <wp:posOffset>-123190</wp:posOffset>
          </wp:positionV>
          <wp:extent cx="1009015" cy="775335"/>
          <wp:effectExtent l="0" t="0" r="6985"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r w:rsidR="006C7ED1">
      <w:t xml:space="preserve"> </w:t>
    </w:r>
    <w:r>
      <w:tab/>
    </w:r>
    <w:r>
      <w:tab/>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E2C46" w14:textId="77777777" w:rsidR="00D31AB7" w:rsidRDefault="00D31A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687BC" w14:textId="77777777" w:rsidR="002416F1" w:rsidRDefault="002416F1">
      <w:pPr>
        <w:spacing w:line="240" w:lineRule="auto"/>
      </w:pPr>
      <w:r>
        <w:separator/>
      </w:r>
    </w:p>
    <w:p w14:paraId="3D520872" w14:textId="77777777" w:rsidR="002416F1" w:rsidRDefault="002416F1"/>
  </w:footnote>
  <w:footnote w:type="continuationSeparator" w:id="0">
    <w:p w14:paraId="121FDD0A" w14:textId="77777777" w:rsidR="002416F1" w:rsidRDefault="002416F1">
      <w:pPr>
        <w:spacing w:line="240" w:lineRule="auto"/>
      </w:pPr>
      <w:r>
        <w:continuationSeparator/>
      </w:r>
    </w:p>
    <w:p w14:paraId="6B6F91C3" w14:textId="77777777" w:rsidR="002416F1" w:rsidRDefault="002416F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D4FF" w14:textId="77777777" w:rsidR="00D31AB7" w:rsidRDefault="00D31AB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D9" w14:textId="77777777" w:rsidR="00D31AB7" w:rsidRDefault="00D31AB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57EA" w14:textId="77777777" w:rsidR="00D31AB7" w:rsidRDefault="00D31AB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180A6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C5B4084"/>
    <w:multiLevelType w:val="hybridMultilevel"/>
    <w:tmpl w:val="6DC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2A31EA"/>
    <w:multiLevelType w:val="hybridMultilevel"/>
    <w:tmpl w:val="251E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BBB5D6F"/>
    <w:multiLevelType w:val="hybridMultilevel"/>
    <w:tmpl w:val="5ABA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7D2CBD"/>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770D3F"/>
    <w:multiLevelType w:val="hybridMultilevel"/>
    <w:tmpl w:val="AEFC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A0795E"/>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342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6E73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D73276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6E921CDF"/>
    <w:multiLevelType w:val="hybridMultilevel"/>
    <w:tmpl w:val="9594F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532976"/>
    <w:multiLevelType w:val="hybridMultilevel"/>
    <w:tmpl w:val="880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8"/>
  </w:num>
  <w:num w:numId="5">
    <w:abstractNumId w:val="3"/>
  </w:num>
  <w:num w:numId="6">
    <w:abstractNumId w:val="6"/>
  </w:num>
  <w:num w:numId="7">
    <w:abstractNumId w:val="12"/>
  </w:num>
  <w:num w:numId="8">
    <w:abstractNumId w:val="11"/>
  </w:num>
  <w:num w:numId="9">
    <w:abstractNumId w:val="7"/>
  </w:num>
  <w:num w:numId="10">
    <w:abstractNumId w:val="5"/>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72"/>
    <w:rsid w:val="000000EE"/>
    <w:rsid w:val="00006604"/>
    <w:rsid w:val="00024749"/>
    <w:rsid w:val="0003016C"/>
    <w:rsid w:val="000569DD"/>
    <w:rsid w:val="00070A79"/>
    <w:rsid w:val="000856BF"/>
    <w:rsid w:val="000B3E75"/>
    <w:rsid w:val="000B56F9"/>
    <w:rsid w:val="000C3081"/>
    <w:rsid w:val="000C6FDA"/>
    <w:rsid w:val="000D34D6"/>
    <w:rsid w:val="000D524A"/>
    <w:rsid w:val="000E33C0"/>
    <w:rsid w:val="000F7CEA"/>
    <w:rsid w:val="00126029"/>
    <w:rsid w:val="00127D5C"/>
    <w:rsid w:val="00141495"/>
    <w:rsid w:val="00153109"/>
    <w:rsid w:val="001537B1"/>
    <w:rsid w:val="00165C20"/>
    <w:rsid w:val="001724E2"/>
    <w:rsid w:val="001A6615"/>
    <w:rsid w:val="001D73E2"/>
    <w:rsid w:val="002138AB"/>
    <w:rsid w:val="002179E5"/>
    <w:rsid w:val="00236A55"/>
    <w:rsid w:val="002416F1"/>
    <w:rsid w:val="00252E81"/>
    <w:rsid w:val="00270785"/>
    <w:rsid w:val="00271D20"/>
    <w:rsid w:val="002A1D71"/>
    <w:rsid w:val="002B18D4"/>
    <w:rsid w:val="002B3478"/>
    <w:rsid w:val="002B6FD5"/>
    <w:rsid w:val="002C2166"/>
    <w:rsid w:val="002E0853"/>
    <w:rsid w:val="002F3E6B"/>
    <w:rsid w:val="002F5789"/>
    <w:rsid w:val="00305E6C"/>
    <w:rsid w:val="00360BC1"/>
    <w:rsid w:val="00363099"/>
    <w:rsid w:val="00377F58"/>
    <w:rsid w:val="00395170"/>
    <w:rsid w:val="003A1FA7"/>
    <w:rsid w:val="003B0FAB"/>
    <w:rsid w:val="003D1539"/>
    <w:rsid w:val="003D556A"/>
    <w:rsid w:val="004160C9"/>
    <w:rsid w:val="00420BB4"/>
    <w:rsid w:val="00437475"/>
    <w:rsid w:val="00447C21"/>
    <w:rsid w:val="00456F91"/>
    <w:rsid w:val="00457A6D"/>
    <w:rsid w:val="00462388"/>
    <w:rsid w:val="004A251E"/>
    <w:rsid w:val="004A40A6"/>
    <w:rsid w:val="004B5E5C"/>
    <w:rsid w:val="004C687D"/>
    <w:rsid w:val="004C6C88"/>
    <w:rsid w:val="004D48EC"/>
    <w:rsid w:val="004F523D"/>
    <w:rsid w:val="00513408"/>
    <w:rsid w:val="00513D83"/>
    <w:rsid w:val="00515067"/>
    <w:rsid w:val="0052131F"/>
    <w:rsid w:val="005365DF"/>
    <w:rsid w:val="005454A3"/>
    <w:rsid w:val="00554317"/>
    <w:rsid w:val="00557F92"/>
    <w:rsid w:val="0059610E"/>
    <w:rsid w:val="005A0CC3"/>
    <w:rsid w:val="005D113D"/>
    <w:rsid w:val="005E724C"/>
    <w:rsid w:val="005F1291"/>
    <w:rsid w:val="00654D3E"/>
    <w:rsid w:val="00670C47"/>
    <w:rsid w:val="006776EA"/>
    <w:rsid w:val="00692917"/>
    <w:rsid w:val="006A5E8A"/>
    <w:rsid w:val="006B788D"/>
    <w:rsid w:val="006C7ED1"/>
    <w:rsid w:val="006E0A14"/>
    <w:rsid w:val="007113B8"/>
    <w:rsid w:val="00722B02"/>
    <w:rsid w:val="007253BE"/>
    <w:rsid w:val="00733C44"/>
    <w:rsid w:val="00736B9F"/>
    <w:rsid w:val="007404E9"/>
    <w:rsid w:val="00742BC5"/>
    <w:rsid w:val="007445AE"/>
    <w:rsid w:val="0076297B"/>
    <w:rsid w:val="007752DD"/>
    <w:rsid w:val="0077760E"/>
    <w:rsid w:val="007A09DA"/>
    <w:rsid w:val="007A7D69"/>
    <w:rsid w:val="007C06DF"/>
    <w:rsid w:val="007D6B49"/>
    <w:rsid w:val="00807767"/>
    <w:rsid w:val="00820962"/>
    <w:rsid w:val="00831A72"/>
    <w:rsid w:val="00890D62"/>
    <w:rsid w:val="00892647"/>
    <w:rsid w:val="00897C72"/>
    <w:rsid w:val="008A0C54"/>
    <w:rsid w:val="008B5B67"/>
    <w:rsid w:val="008D0479"/>
    <w:rsid w:val="008F5367"/>
    <w:rsid w:val="008F7DDF"/>
    <w:rsid w:val="009025A0"/>
    <w:rsid w:val="00903B74"/>
    <w:rsid w:val="00904FCB"/>
    <w:rsid w:val="00921FB2"/>
    <w:rsid w:val="00930739"/>
    <w:rsid w:val="009460AE"/>
    <w:rsid w:val="00950F6B"/>
    <w:rsid w:val="00971D45"/>
    <w:rsid w:val="00974452"/>
    <w:rsid w:val="009904ED"/>
    <w:rsid w:val="0099692A"/>
    <w:rsid w:val="009A5A90"/>
    <w:rsid w:val="009B2B48"/>
    <w:rsid w:val="009B75F7"/>
    <w:rsid w:val="009E1D07"/>
    <w:rsid w:val="009E4FCF"/>
    <w:rsid w:val="009F3B23"/>
    <w:rsid w:val="00A00B54"/>
    <w:rsid w:val="00A04111"/>
    <w:rsid w:val="00A369C6"/>
    <w:rsid w:val="00A417F0"/>
    <w:rsid w:val="00A50C9A"/>
    <w:rsid w:val="00A54088"/>
    <w:rsid w:val="00A57971"/>
    <w:rsid w:val="00A76CEF"/>
    <w:rsid w:val="00A779BD"/>
    <w:rsid w:val="00A84AC4"/>
    <w:rsid w:val="00A87A1B"/>
    <w:rsid w:val="00AA232B"/>
    <w:rsid w:val="00AB3DC2"/>
    <w:rsid w:val="00B00164"/>
    <w:rsid w:val="00B1399E"/>
    <w:rsid w:val="00B1657E"/>
    <w:rsid w:val="00B17081"/>
    <w:rsid w:val="00B346A4"/>
    <w:rsid w:val="00B54960"/>
    <w:rsid w:val="00B61BCF"/>
    <w:rsid w:val="00B63793"/>
    <w:rsid w:val="00B70EFD"/>
    <w:rsid w:val="00B72B25"/>
    <w:rsid w:val="00B74C49"/>
    <w:rsid w:val="00BB187F"/>
    <w:rsid w:val="00BB7342"/>
    <w:rsid w:val="00BD1695"/>
    <w:rsid w:val="00BE074A"/>
    <w:rsid w:val="00BE2F29"/>
    <w:rsid w:val="00C16C33"/>
    <w:rsid w:val="00C3673E"/>
    <w:rsid w:val="00C6192D"/>
    <w:rsid w:val="00C63538"/>
    <w:rsid w:val="00C73932"/>
    <w:rsid w:val="00C866C9"/>
    <w:rsid w:val="00C92438"/>
    <w:rsid w:val="00C9690A"/>
    <w:rsid w:val="00CA4D70"/>
    <w:rsid w:val="00CC567E"/>
    <w:rsid w:val="00CC584C"/>
    <w:rsid w:val="00CE324F"/>
    <w:rsid w:val="00CF7000"/>
    <w:rsid w:val="00D048FA"/>
    <w:rsid w:val="00D26042"/>
    <w:rsid w:val="00D31AB7"/>
    <w:rsid w:val="00D377D8"/>
    <w:rsid w:val="00D37E82"/>
    <w:rsid w:val="00D64916"/>
    <w:rsid w:val="00D918F9"/>
    <w:rsid w:val="00D96D50"/>
    <w:rsid w:val="00DB0BCB"/>
    <w:rsid w:val="00DC2E7E"/>
    <w:rsid w:val="00DD04EF"/>
    <w:rsid w:val="00DF0426"/>
    <w:rsid w:val="00E120E2"/>
    <w:rsid w:val="00E26346"/>
    <w:rsid w:val="00E55676"/>
    <w:rsid w:val="00E5599E"/>
    <w:rsid w:val="00E62C32"/>
    <w:rsid w:val="00E85EDC"/>
    <w:rsid w:val="00EA01CF"/>
    <w:rsid w:val="00EA6CC4"/>
    <w:rsid w:val="00EC2631"/>
    <w:rsid w:val="00ED152E"/>
    <w:rsid w:val="00ED6411"/>
    <w:rsid w:val="00EF4FB9"/>
    <w:rsid w:val="00F23847"/>
    <w:rsid w:val="00F25AC7"/>
    <w:rsid w:val="00F33CB8"/>
    <w:rsid w:val="00F66E35"/>
    <w:rsid w:val="00F72A1A"/>
    <w:rsid w:val="00F7498F"/>
    <w:rsid w:val="00F7728B"/>
    <w:rsid w:val="00F90369"/>
    <w:rsid w:val="00F93272"/>
    <w:rsid w:val="00FB331D"/>
    <w:rsid w:val="00FB5E0D"/>
    <w:rsid w:val="00FD1E01"/>
    <w:rsid w:val="00FD35C2"/>
    <w:rsid w:val="00FE15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9D5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numPr>
        <w:numId w:val="5"/>
      </w:numPr>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FD35C2"/>
    <w:pPr>
      <w:keepNext/>
      <w:keepLines/>
      <w:numPr>
        <w:ilvl w:val="1"/>
        <w:numId w:val="5"/>
      </w:numPr>
      <w:spacing w:before="140" w:after="120" w:line="240" w:lineRule="auto"/>
      <w:ind w:left="576"/>
      <w:outlineLvl w:val="1"/>
    </w:pPr>
    <w:rPr>
      <w:rFonts w:eastAsiaTheme="majorEastAsia" w:cstheme="majorBidi"/>
      <w:b/>
      <w:caps/>
      <w:color w:val="33B7D3" w:themeColor="accent1"/>
      <w:sz w:val="24"/>
      <w:szCs w:val="26"/>
    </w:rPr>
  </w:style>
  <w:style w:type="paragraph" w:styleId="Heading3">
    <w:name w:val="heading 3"/>
    <w:basedOn w:val="Normal"/>
    <w:next w:val="Normal"/>
    <w:link w:val="Heading3Char"/>
    <w:uiPriority w:val="7"/>
    <w:unhideWhenUsed/>
    <w:qFormat/>
    <w:rsid w:val="00FD35C2"/>
    <w:pPr>
      <w:keepNext/>
      <w:keepLines/>
      <w:numPr>
        <w:ilvl w:val="2"/>
        <w:numId w:val="5"/>
      </w:numPr>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numPr>
        <w:ilvl w:val="3"/>
        <w:numId w:val="5"/>
      </w:numPr>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numPr>
        <w:ilvl w:val="4"/>
        <w:numId w:val="5"/>
      </w:numPr>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numPr>
        <w:ilvl w:val="5"/>
        <w:numId w:val="5"/>
      </w:numPr>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numPr>
        <w:ilvl w:val="6"/>
        <w:numId w:val="5"/>
      </w:numPr>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numPr>
        <w:ilvl w:val="7"/>
        <w:numId w:val="5"/>
      </w:numPr>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numPr>
        <w:ilvl w:val="8"/>
        <w:numId w:val="5"/>
      </w:numPr>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FD35C2"/>
    <w:rPr>
      <w:rFonts w:eastAsiaTheme="majorEastAsia" w:cstheme="majorBidi"/>
      <w:b/>
      <w:caps/>
      <w:color w:val="33B7D3" w:themeColor="accent1"/>
      <w:sz w:val="24"/>
      <w:szCs w:val="26"/>
    </w:rPr>
  </w:style>
  <w:style w:type="character" w:customStyle="1" w:styleId="Heading3Char">
    <w:name w:val="Heading 3 Char"/>
    <w:basedOn w:val="DefaultParagraphFont"/>
    <w:link w:val="Heading3"/>
    <w:uiPriority w:val="7"/>
    <w:rsid w:val="00FD35C2"/>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numPr>
        <w:numId w:val="0"/>
      </w:num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6C7E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file://localhost/Users/Muninn/Desktop/%5BSw1%5D%20walkthroughImages/SwarmathonLogo.jpg" TargetMode="External"/><Relationship Id="rId9" Type="http://schemas.openxmlformats.org/officeDocument/2006/relationships/header" Target="header1.xml"/><Relationship Id="rId10"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26</TotalTime>
  <Pages>3</Pages>
  <Words>69</Words>
  <Characters>398</Characters>
  <Application>Microsoft Macintosh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swarmathon 5</dc:title>
  <dc:subject>Competition</dc:subject>
  <dc:creator>Elizabeth E. Esterly</dc:creator>
  <cp:keywords/>
  <dc:description/>
  <cp:lastModifiedBy>Elizabeth E. Esterly</cp:lastModifiedBy>
  <cp:revision>7</cp:revision>
  <dcterms:created xsi:type="dcterms:W3CDTF">2017-01-11T17:06:00Z</dcterms:created>
  <dcterms:modified xsi:type="dcterms:W3CDTF">2017-01-11T18:50:00Z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