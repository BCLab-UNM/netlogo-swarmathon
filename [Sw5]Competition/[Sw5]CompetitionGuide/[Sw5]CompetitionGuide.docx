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C691F9" w14:textId="5FFC5CA0" w:rsidR="004B5E5C" w:rsidRDefault="00820962" w:rsidP="00831A72">
      <w:pPr>
        <w:pStyle w:val="Title"/>
        <w:tabs>
          <w:tab w:val="center" w:pos="4320"/>
        </w:tabs>
      </w:pPr>
      <w:r>
        <w:t>swarmathon 5</w:t>
      </w:r>
    </w:p>
    <w:p w14:paraId="6FDAC04A" w14:textId="74FC261B" w:rsidR="004B5E5C" w:rsidRDefault="00F87743" w:rsidP="00831A72">
      <w:pPr>
        <w:pStyle w:val="Date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D1DC4EF" wp14:editId="48F5E605">
            <wp:simplePos x="0" y="0"/>
            <wp:positionH relativeFrom="margin">
              <wp:align>center</wp:align>
            </wp:positionH>
            <wp:positionV relativeFrom="paragraph">
              <wp:posOffset>805815</wp:posOffset>
            </wp:positionV>
            <wp:extent cx="5449570" cy="2914015"/>
            <wp:effectExtent l="50800" t="50800" r="62230" b="577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oreboar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2914015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962">
        <w:t>competition guide</w:t>
      </w:r>
    </w:p>
    <w:p w14:paraId="0ED0221C" w14:textId="7234F732" w:rsidR="00F87743" w:rsidRPr="00F87743" w:rsidRDefault="00F87743" w:rsidP="00F87743">
      <w:pPr>
        <w:pStyle w:val="Heading1"/>
        <w:numPr>
          <w:ilvl w:val="0"/>
          <w:numId w:val="0"/>
        </w:numPr>
      </w:pPr>
    </w:p>
    <w:p w14:paraId="1539F7E2" w14:textId="6BE75976" w:rsidR="00BB284F" w:rsidRDefault="00BB284F" w:rsidP="00831A72">
      <w:pPr>
        <w:pStyle w:val="Heading1"/>
      </w:pPr>
      <w:r>
        <w:t>Competition overview</w:t>
      </w:r>
    </w:p>
    <w:p w14:paraId="1AB69E1C" w14:textId="77777777" w:rsidR="001D67EF" w:rsidRDefault="001D67EF" w:rsidP="00987E8D">
      <w:pPr>
        <w:pStyle w:val="Heading2"/>
      </w:pPr>
      <w:bookmarkStart w:id="0" w:name="_GoBack"/>
      <w:bookmarkEnd w:id="0"/>
    </w:p>
    <w:p w14:paraId="0DBF2D7D" w14:textId="4F1C78DA" w:rsidR="00987E8D" w:rsidRPr="00FD35C2" w:rsidRDefault="009C5DC0" w:rsidP="00987E8D">
      <w:pPr>
        <w:pStyle w:val="Heading2"/>
      </w:pPr>
      <w:r>
        <w:t>submitting your file</w:t>
      </w:r>
    </w:p>
    <w:p w14:paraId="4E6AEC9B" w14:textId="77777777" w:rsidR="00987E8D" w:rsidRPr="00987E8D" w:rsidRDefault="00987E8D" w:rsidP="00987E8D"/>
    <w:p w14:paraId="360FD7FC" w14:textId="3D22B771" w:rsidR="00831A72" w:rsidRDefault="009B75F7" w:rsidP="00831A72">
      <w:pPr>
        <w:pStyle w:val="Heading1"/>
      </w:pPr>
      <w:r>
        <w:t>rules</w:t>
      </w:r>
    </w:p>
    <w:p w14:paraId="1E544B2E" w14:textId="6CBD44CA" w:rsidR="00513D83" w:rsidRPr="00682CD9" w:rsidRDefault="00513D83" w:rsidP="00513D83">
      <w:pPr>
        <w:rPr>
          <w:b/>
        </w:rPr>
      </w:pPr>
      <w:r>
        <w:t xml:space="preserve">Please read the following rules carefully before beginning your competition </w:t>
      </w:r>
      <w:r w:rsidR="00F93272">
        <w:t>submission</w:t>
      </w:r>
      <w:r>
        <w:t>.</w:t>
      </w:r>
      <w:r w:rsidR="00EF58CB">
        <w:t xml:space="preserve"> Complete the checklist as you work to ensure that your submission will be accepted.</w:t>
      </w:r>
      <w:r w:rsidR="00682CD9">
        <w:t xml:space="preserve"> </w:t>
      </w:r>
      <w:r w:rsidR="00682CD9" w:rsidRPr="00C51AD8">
        <w:rPr>
          <w:b/>
        </w:rPr>
        <w:t>Be sure to double-</w:t>
      </w:r>
      <w:r w:rsidR="00682CD9" w:rsidRPr="00C51AD8">
        <w:rPr>
          <w:b/>
        </w:rPr>
        <w:lastRenderedPageBreak/>
        <w:t xml:space="preserve">check your </w:t>
      </w:r>
      <w:r w:rsidR="00FA5022">
        <w:rPr>
          <w:b/>
        </w:rPr>
        <w:t>code</w:t>
      </w:r>
      <w:r w:rsidR="00682CD9" w:rsidRPr="00C51AD8">
        <w:rPr>
          <w:b/>
        </w:rPr>
        <w:t xml:space="preserve"> before submission. </w:t>
      </w:r>
      <w:r w:rsidR="00682CD9">
        <w:rPr>
          <w:b/>
        </w:rPr>
        <w:t>Submissions that violate any of the following rules will not be accepted.</w:t>
      </w:r>
    </w:p>
    <w:p w14:paraId="10FA4AAC" w14:textId="42DD4AAD" w:rsidR="00FD35C2" w:rsidRPr="00FD35C2" w:rsidRDefault="00EF58CB" w:rsidP="00FD35C2">
      <w:pPr>
        <w:pStyle w:val="Heading2"/>
      </w:pPr>
      <w:r>
        <w:t>FILE SETUP</w:t>
      </w:r>
    </w:p>
    <w:p w14:paraId="35A988F2" w14:textId="468CF3DC" w:rsidR="000000EE" w:rsidRDefault="00EF58CB" w:rsidP="00EF58CB">
      <w:pPr>
        <w:pStyle w:val="ListParagraph"/>
        <w:numPr>
          <w:ilvl w:val="0"/>
          <w:numId w:val="14"/>
        </w:numPr>
        <w:rPr>
          <w:b/>
        </w:rPr>
      </w:pPr>
      <w:r>
        <w:t xml:space="preserve">You are using </w:t>
      </w:r>
      <w:proofErr w:type="spellStart"/>
      <w:r>
        <w:t>NetLogo</w:t>
      </w:r>
      <w:proofErr w:type="spellEnd"/>
      <w:r>
        <w:t xml:space="preserve"> 5.2. </w:t>
      </w:r>
    </w:p>
    <w:p w14:paraId="21534757" w14:textId="43DB605B" w:rsidR="00C3673E" w:rsidRDefault="00EF58CB" w:rsidP="00AE7F71">
      <w:pPr>
        <w:pStyle w:val="ListParagraph"/>
        <w:numPr>
          <w:ilvl w:val="0"/>
          <w:numId w:val="14"/>
        </w:numPr>
      </w:pPr>
      <w:r>
        <w:t xml:space="preserve">Your file is named </w:t>
      </w:r>
      <w:r w:rsidRPr="00682CD9">
        <w:rPr>
          <w:i/>
        </w:rPr>
        <w:t>highschoolname_</w:t>
      </w:r>
      <w:r w:rsidRPr="00EF58CB">
        <w:t>hs_sw17.nlogo</w:t>
      </w:r>
      <w:r w:rsidRPr="00682CD9">
        <w:rPr>
          <w:i/>
        </w:rPr>
        <w:t xml:space="preserve"> </w:t>
      </w:r>
      <w:r>
        <w:t>Exampl</w:t>
      </w:r>
      <w:r w:rsidR="00663A05">
        <w:t>e: DelNorte_hs_sw17.nlogo</w:t>
      </w:r>
    </w:p>
    <w:p w14:paraId="6D79FA21" w14:textId="0B246C87" w:rsidR="00663A05" w:rsidRDefault="00CC17BE" w:rsidP="00AE7F71">
      <w:pPr>
        <w:pStyle w:val="ListParagraph"/>
        <w:numPr>
          <w:ilvl w:val="0"/>
          <w:numId w:val="14"/>
        </w:numPr>
      </w:pPr>
      <w:r>
        <w:t>Your base code includ</w:t>
      </w:r>
      <w:r w:rsidR="00137435">
        <w:t xml:space="preserve">es the </w:t>
      </w:r>
      <w:r w:rsidR="00CC6546">
        <w:t xml:space="preserve">required </w:t>
      </w:r>
      <w:r>
        <w:t xml:space="preserve">code it came with, </w:t>
      </w:r>
      <w:r>
        <w:rPr>
          <w:b/>
        </w:rPr>
        <w:t xml:space="preserve">unmodified. </w:t>
      </w:r>
      <w:r>
        <w:t>A script will be run to check for modifications to the required code.</w:t>
      </w:r>
      <w:r w:rsidR="00FD5F29">
        <w:t xml:space="preserve"> </w:t>
      </w:r>
    </w:p>
    <w:p w14:paraId="1DBD1131" w14:textId="77777777" w:rsidR="00EF58CB" w:rsidRDefault="00EF58CB" w:rsidP="00EF58CB">
      <w:pPr>
        <w:pStyle w:val="Heading2"/>
      </w:pPr>
      <w:r>
        <w:t>WORLD setup</w:t>
      </w:r>
    </w:p>
    <w:p w14:paraId="0DFD534F" w14:textId="3FA7F060" w:rsidR="00DB7A28" w:rsidRDefault="00DB7A28" w:rsidP="00DB7A28">
      <w:r>
        <w:t>Your world has the following properties:</w:t>
      </w:r>
    </w:p>
    <w:p w14:paraId="5ECA701E" w14:textId="33A9408D" w:rsidR="00DB7A28" w:rsidRDefault="00DB7A28" w:rsidP="00DB7A28">
      <w:pPr>
        <w:pStyle w:val="ListParagraph"/>
        <w:numPr>
          <w:ilvl w:val="0"/>
          <w:numId w:val="17"/>
        </w:numPr>
      </w:pPr>
      <w:r>
        <w:t>The origin is located at the center.</w:t>
      </w:r>
    </w:p>
    <w:p w14:paraId="5359B608" w14:textId="15AC98F8" w:rsidR="00DB7A28" w:rsidRDefault="00DB7A28" w:rsidP="00DB7A28">
      <w:pPr>
        <w:pStyle w:val="ListParagraph"/>
        <w:numPr>
          <w:ilvl w:val="0"/>
          <w:numId w:val="17"/>
        </w:numPr>
      </w:pPr>
      <w:r>
        <w:t>min-</w:t>
      </w:r>
      <w:proofErr w:type="spellStart"/>
      <w:r>
        <w:t>pxcor</w:t>
      </w:r>
      <w:proofErr w:type="spellEnd"/>
      <w:r>
        <w:t xml:space="preserve"> and min-</w:t>
      </w:r>
      <w:proofErr w:type="spellStart"/>
      <w:r>
        <w:t>pycor</w:t>
      </w:r>
      <w:proofErr w:type="spellEnd"/>
      <w:r>
        <w:t xml:space="preserve"> are set to 50.</w:t>
      </w:r>
    </w:p>
    <w:p w14:paraId="5D18A631" w14:textId="3CD4A7AF" w:rsidR="00DB7A28" w:rsidRDefault="00DB7A28" w:rsidP="00DB7A28">
      <w:pPr>
        <w:pStyle w:val="ListParagraph"/>
        <w:numPr>
          <w:ilvl w:val="0"/>
          <w:numId w:val="17"/>
        </w:numPr>
      </w:pPr>
      <w:r>
        <w:t>max-</w:t>
      </w:r>
      <w:proofErr w:type="spellStart"/>
      <w:r>
        <w:t>pxcor</w:t>
      </w:r>
      <w:proofErr w:type="spellEnd"/>
      <w:r>
        <w:t xml:space="preserve"> and min-</w:t>
      </w:r>
      <w:proofErr w:type="spellStart"/>
      <w:r>
        <w:t>pxcor</w:t>
      </w:r>
      <w:proofErr w:type="spellEnd"/>
      <w:r>
        <w:t xml:space="preserve"> are set to 50.</w:t>
      </w:r>
    </w:p>
    <w:p w14:paraId="19751C8A" w14:textId="72FA7377" w:rsidR="00DB7A28" w:rsidRDefault="00DB7A28" w:rsidP="00DB7A28">
      <w:pPr>
        <w:pStyle w:val="ListParagraph"/>
        <w:numPr>
          <w:ilvl w:val="0"/>
          <w:numId w:val="17"/>
        </w:numPr>
      </w:pPr>
      <w:r>
        <w:t>Both horizontal and vertical world wrapping are unchecked.</w:t>
      </w:r>
    </w:p>
    <w:p w14:paraId="4531BE57" w14:textId="01E4D263" w:rsidR="00DB7A28" w:rsidRDefault="00DB7A28" w:rsidP="00DB7A28">
      <w:pPr>
        <w:pStyle w:val="ListParagraph"/>
        <w:numPr>
          <w:ilvl w:val="0"/>
          <w:numId w:val="17"/>
        </w:numPr>
      </w:pPr>
      <w:r>
        <w:t>Patch size is 5.</w:t>
      </w:r>
    </w:p>
    <w:p w14:paraId="0D2C91DF" w14:textId="4267C02F" w:rsidR="00DB7A28" w:rsidRDefault="00DB7A28" w:rsidP="00DB7A28">
      <w:pPr>
        <w:pStyle w:val="ListParagraph"/>
        <w:numPr>
          <w:ilvl w:val="0"/>
          <w:numId w:val="17"/>
        </w:numPr>
      </w:pPr>
      <w:r>
        <w:t>The tick counter box is checked.</w:t>
      </w:r>
    </w:p>
    <w:p w14:paraId="2144A8F7" w14:textId="21A6D3DF" w:rsidR="00DB7A28" w:rsidRDefault="00DB7A28" w:rsidP="00DB7A28">
      <w:pPr>
        <w:pStyle w:val="ListParagraph"/>
        <w:numPr>
          <w:ilvl w:val="0"/>
          <w:numId w:val="17"/>
        </w:numPr>
      </w:pPr>
      <w:r>
        <w:t>The tick counter label is “ticks”.</w:t>
      </w:r>
    </w:p>
    <w:p w14:paraId="5884C820" w14:textId="27B1D8DC" w:rsidR="00DB7A28" w:rsidRPr="006831F8" w:rsidRDefault="00DB7A28" w:rsidP="00DB7A28">
      <w:pPr>
        <w:rPr>
          <w:b/>
        </w:rPr>
      </w:pPr>
      <w:r w:rsidRPr="006831F8">
        <w:rPr>
          <w:b/>
        </w:rPr>
        <w:t xml:space="preserve">The base code for [Sw5] comes with these settings already. However, because each </w:t>
      </w:r>
      <w:proofErr w:type="spellStart"/>
      <w:r w:rsidRPr="006831F8">
        <w:rPr>
          <w:b/>
        </w:rPr>
        <w:t>NetLogo</w:t>
      </w:r>
      <w:proofErr w:type="spellEnd"/>
      <w:r w:rsidRPr="006831F8">
        <w:rPr>
          <w:b/>
        </w:rPr>
        <w:t xml:space="preserve"> install can have its own quirks and default settings, be sure to check these settings on your file</w:t>
      </w:r>
      <w:r w:rsidR="006831F8" w:rsidRPr="006831F8">
        <w:rPr>
          <w:b/>
        </w:rPr>
        <w:t xml:space="preserve"> before submission</w:t>
      </w:r>
      <w:r w:rsidRPr="006831F8">
        <w:rPr>
          <w:b/>
        </w:rPr>
        <w:t>.</w:t>
      </w:r>
    </w:p>
    <w:p w14:paraId="7A53600D" w14:textId="78FE4BBD" w:rsidR="00DB7A28" w:rsidRPr="00DB7A28" w:rsidRDefault="00DB7A28" w:rsidP="00DB7A28">
      <w:pPr>
        <w:pStyle w:val="Heading3"/>
        <w:rPr>
          <w:color w:val="E7635F" w:themeColor="accent2"/>
        </w:rPr>
      </w:pPr>
      <w:r w:rsidRPr="00DB7A28">
        <w:rPr>
          <w:color w:val="E7635F" w:themeColor="accent2"/>
        </w:rPr>
        <w:lastRenderedPageBreak/>
        <w:t>How do I check the settings on my file?</w:t>
      </w:r>
    </w:p>
    <w:p w14:paraId="58A9944A" w14:textId="5AE94F7F" w:rsidR="00DB7A28" w:rsidRDefault="006656AC" w:rsidP="00DB7A28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F9FA278" wp14:editId="7EF7D596">
                <wp:simplePos x="0" y="0"/>
                <wp:positionH relativeFrom="column">
                  <wp:posOffset>3971290</wp:posOffset>
                </wp:positionH>
                <wp:positionV relativeFrom="paragraph">
                  <wp:posOffset>795655</wp:posOffset>
                </wp:positionV>
                <wp:extent cx="1257300" cy="685800"/>
                <wp:effectExtent l="25400" t="25400" r="38100" b="25400"/>
                <wp:wrapThrough wrapText="bothSides">
                  <wp:wrapPolygon edited="0">
                    <wp:start x="5673" y="-800"/>
                    <wp:lineTo x="-436" y="-800"/>
                    <wp:lineTo x="-436" y="16800"/>
                    <wp:lineTo x="5673" y="21600"/>
                    <wp:lineTo x="15709" y="21600"/>
                    <wp:lineTo x="17018" y="21600"/>
                    <wp:lineTo x="21818" y="14400"/>
                    <wp:lineTo x="21818" y="5600"/>
                    <wp:lineTo x="18764" y="-800"/>
                    <wp:lineTo x="15709" y="-800"/>
                    <wp:lineTo x="5673" y="-800"/>
                  </wp:wrapPolygon>
                </wp:wrapThrough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685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EB764C" id="Oval 3" o:spid="_x0000_s1026" style="position:absolute;margin-left:312.7pt;margin-top:62.65pt;width:99pt;height:5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" filled="f" strokecolor="red" strokeweight="3pt">
                <v:stroke joinstyle="miter"/>
                <w10:wrap type="through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3E5DD90" wp14:editId="439B8FF5">
            <wp:simplePos x="0" y="0"/>
            <wp:positionH relativeFrom="margin">
              <wp:posOffset>162560</wp:posOffset>
            </wp:positionH>
            <wp:positionV relativeFrom="paragraph">
              <wp:posOffset>558800</wp:posOffset>
            </wp:positionV>
            <wp:extent cx="5067300" cy="927100"/>
            <wp:effectExtent l="50800" t="50800" r="63500" b="635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27100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4B23">
        <w:t xml:space="preserve">Navigate </w:t>
      </w:r>
      <w:r w:rsidR="007638A3">
        <w:t xml:space="preserve">to the interface tab and press the </w:t>
      </w:r>
      <w:r w:rsidR="007638A3" w:rsidRPr="006656AC">
        <w:rPr>
          <w:b/>
          <w:color w:val="33B7D3" w:themeColor="accent1"/>
        </w:rPr>
        <w:t>Settings…</w:t>
      </w:r>
      <w:r w:rsidR="007638A3" w:rsidRPr="006656AC">
        <w:rPr>
          <w:color w:val="33B7D3" w:themeColor="accent1"/>
        </w:rPr>
        <w:t xml:space="preserve"> </w:t>
      </w:r>
      <w:r w:rsidR="007638A3">
        <w:t>button:</w:t>
      </w:r>
    </w:p>
    <w:p w14:paraId="69EC950E" w14:textId="4721C3B5" w:rsidR="006656AC" w:rsidRDefault="006656AC" w:rsidP="00DB7A28"/>
    <w:p w14:paraId="04C9D435" w14:textId="67B4EC47" w:rsidR="006656AC" w:rsidRDefault="006656AC" w:rsidP="00DB7A28">
      <w:r>
        <w:t>A menu will pop up. Compare the picture below to your menu or to your checklist above.  If everything matches, you’re good!</w:t>
      </w:r>
    </w:p>
    <w:p w14:paraId="6D8A24DC" w14:textId="77777777" w:rsidR="006656AC" w:rsidRDefault="006656AC" w:rsidP="00DB7A28"/>
    <w:p w14:paraId="22D9506A" w14:textId="09AFC7FA" w:rsidR="006656AC" w:rsidRDefault="00D60F22" w:rsidP="00DB7A28"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36760A38" wp14:editId="197DE8B9">
            <wp:simplePos x="0" y="0"/>
            <wp:positionH relativeFrom="margin">
              <wp:align>center</wp:align>
            </wp:positionH>
            <wp:positionV relativeFrom="paragraph">
              <wp:posOffset>55245</wp:posOffset>
            </wp:positionV>
            <wp:extent cx="3856741" cy="4904740"/>
            <wp:effectExtent l="50800" t="50800" r="55245" b="4826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2.1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741" cy="4904740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F2323" w14:textId="2D39FE74" w:rsidR="006656AC" w:rsidRDefault="006656AC" w:rsidP="00DB7A28"/>
    <w:p w14:paraId="6D79AA06" w14:textId="2891123D" w:rsidR="007638A3" w:rsidRDefault="007638A3" w:rsidP="00DB7A28"/>
    <w:p w14:paraId="0E55B92F" w14:textId="77777777" w:rsidR="00D60F22" w:rsidRDefault="00D60F22" w:rsidP="00DB7A28"/>
    <w:p w14:paraId="09ADE77D" w14:textId="77777777" w:rsidR="00D60F22" w:rsidRDefault="00D60F22" w:rsidP="00DB7A28"/>
    <w:p w14:paraId="6F966EB7" w14:textId="77777777" w:rsidR="00D60F22" w:rsidRDefault="00D60F22" w:rsidP="00DB7A28"/>
    <w:p w14:paraId="7922472E" w14:textId="77777777" w:rsidR="00D60F22" w:rsidRDefault="00D60F22" w:rsidP="00DB7A28"/>
    <w:p w14:paraId="3311B4B6" w14:textId="77777777" w:rsidR="00D60F22" w:rsidRDefault="00D60F22" w:rsidP="00DB7A28"/>
    <w:p w14:paraId="494E6D7A" w14:textId="77777777" w:rsidR="00D60F22" w:rsidRDefault="00D60F22" w:rsidP="00DB7A28"/>
    <w:p w14:paraId="60CAC679" w14:textId="77777777" w:rsidR="00D60F22" w:rsidRDefault="00D60F22" w:rsidP="00DB7A28"/>
    <w:p w14:paraId="5E2CF209" w14:textId="77777777" w:rsidR="00D60F22" w:rsidRDefault="00D60F22" w:rsidP="00DB7A28"/>
    <w:p w14:paraId="7D4E3A8D" w14:textId="77777777" w:rsidR="00D60F22" w:rsidRPr="00DB7A28" w:rsidRDefault="00D60F22" w:rsidP="00DB7A28"/>
    <w:p w14:paraId="31D81B9E" w14:textId="5344CA8B" w:rsidR="00930739" w:rsidRDefault="009C0ADD" w:rsidP="00D96D50">
      <w:pPr>
        <w:pStyle w:val="Heading2"/>
      </w:pPr>
      <w:r>
        <w:t>robots</w:t>
      </w:r>
      <w:r w:rsidR="00AB124F">
        <w:t xml:space="preserve"> and their properties</w:t>
      </w:r>
    </w:p>
    <w:p w14:paraId="66BA12E2" w14:textId="1815F33F" w:rsidR="009C0ADD" w:rsidRDefault="009C0ADD" w:rsidP="009C0ADD">
      <w:pPr>
        <w:pStyle w:val="ListParagraph"/>
        <w:numPr>
          <w:ilvl w:val="0"/>
          <w:numId w:val="21"/>
        </w:numPr>
      </w:pPr>
      <w:r>
        <w:t xml:space="preserve">You must create and setup </w:t>
      </w:r>
      <w:r w:rsidRPr="00AB124F">
        <w:rPr>
          <w:b/>
        </w:rPr>
        <w:t>exactly six robots</w:t>
      </w:r>
      <w:r>
        <w:t>.</w:t>
      </w:r>
    </w:p>
    <w:p w14:paraId="7296A3C7" w14:textId="37EE3E8F" w:rsidR="009C0ADD" w:rsidRDefault="00AB124F" w:rsidP="009C0ADD">
      <w:pPr>
        <w:pStyle w:val="ListParagraph"/>
        <w:numPr>
          <w:ilvl w:val="0"/>
          <w:numId w:val="21"/>
        </w:numPr>
      </w:pPr>
      <w:r>
        <w:t>The</w:t>
      </w:r>
      <w:r w:rsidR="00FA0471">
        <w:t>se</w:t>
      </w:r>
      <w:r>
        <w:t xml:space="preserve"> same </w:t>
      </w:r>
      <w:r w:rsidR="00FA0471">
        <w:t xml:space="preserve">six </w:t>
      </w:r>
      <w:r>
        <w:t>robots must be in play throughout the competition. (</w:t>
      </w:r>
      <w:r w:rsidR="009C0ADD">
        <w:t xml:space="preserve">You may not use the commands </w:t>
      </w:r>
      <w:r w:rsidR="009C0ADD">
        <w:rPr>
          <w:b/>
        </w:rPr>
        <w:t>hatch</w:t>
      </w:r>
      <w:r w:rsidRPr="00AB124F">
        <w:t>,</w:t>
      </w:r>
      <w:r>
        <w:rPr>
          <w:b/>
        </w:rPr>
        <w:t xml:space="preserve"> die</w:t>
      </w:r>
      <w:r w:rsidRPr="00AB124F">
        <w:t>,</w:t>
      </w:r>
      <w:r>
        <w:rPr>
          <w:b/>
        </w:rPr>
        <w:t xml:space="preserve"> </w:t>
      </w:r>
      <w:r w:rsidRPr="00AB124F">
        <w:t>or</w:t>
      </w:r>
      <w:r>
        <w:rPr>
          <w:b/>
        </w:rPr>
        <w:t xml:space="preserve"> sprout</w:t>
      </w:r>
      <w:r w:rsidRPr="00AB124F">
        <w:t>,</w:t>
      </w:r>
      <w:r>
        <w:rPr>
          <w:b/>
        </w:rPr>
        <w:t xml:space="preserve"> </w:t>
      </w:r>
      <w:r>
        <w:t>or any other commands that create or destroy robots after the initial setup.)</w:t>
      </w:r>
    </w:p>
    <w:p w14:paraId="5C607F85" w14:textId="160ED35A" w:rsidR="00404AF5" w:rsidRDefault="003A3AA8" w:rsidP="003A3AA8">
      <w:pPr>
        <w:pStyle w:val="ListParagraph"/>
        <w:numPr>
          <w:ilvl w:val="0"/>
          <w:numId w:val="21"/>
        </w:numPr>
      </w:pPr>
      <w:r>
        <w:t>Robots can move a maximum of 1 step on each tick.</w:t>
      </w:r>
      <w:r w:rsidR="00C77179">
        <w:t xml:space="preserve"> Be careful that you are not calling multiple procedures in one tick that </w:t>
      </w:r>
      <w:r w:rsidR="00C77179">
        <w:lastRenderedPageBreak/>
        <w:t>include move commands!</w:t>
      </w:r>
      <w:r>
        <w:t xml:space="preserve"> Robots may </w:t>
      </w:r>
      <w:r w:rsidR="00411BEB">
        <w:t xml:space="preserve">also </w:t>
      </w:r>
      <w:r>
        <w:t>remain stationary</w:t>
      </w:r>
      <w:r w:rsidR="00404AF5">
        <w:t xml:space="preserve">. </w:t>
      </w:r>
    </w:p>
    <w:p w14:paraId="63611294" w14:textId="77777777" w:rsidR="00404AF5" w:rsidRDefault="00404AF5" w:rsidP="00404AF5">
      <w:pPr>
        <w:pStyle w:val="ListParagraph"/>
        <w:numPr>
          <w:ilvl w:val="0"/>
          <w:numId w:val="21"/>
        </w:numPr>
      </w:pPr>
      <w:r>
        <w:t xml:space="preserve">Turning is not considered a move command. Example: </w:t>
      </w:r>
    </w:p>
    <w:p w14:paraId="51CEE302" w14:textId="58B761D7" w:rsidR="00404AF5" w:rsidRDefault="00404AF5" w:rsidP="00404AF5">
      <w:pPr>
        <w:spacing w:line="24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 w:rsidRPr="00404AF5">
        <w:rPr>
          <w:b/>
        </w:rPr>
        <w:t>left 90</w:t>
      </w:r>
    </w:p>
    <w:p w14:paraId="0E315D8F" w14:textId="16DEF25F" w:rsidR="00404AF5" w:rsidRDefault="00404AF5" w:rsidP="00404AF5">
      <w:pPr>
        <w:spacing w:line="240" w:lineRule="auto"/>
        <w:rPr>
          <w:b/>
        </w:rPr>
      </w:pPr>
      <w:r>
        <w:rPr>
          <w:b/>
        </w:rPr>
        <w:tab/>
      </w:r>
      <w:r>
        <w:rPr>
          <w:b/>
        </w:rPr>
        <w:tab/>
        <w:t>forward 1</w:t>
      </w:r>
    </w:p>
    <w:p w14:paraId="0204DB91" w14:textId="3915B351" w:rsidR="00404AF5" w:rsidRPr="00404AF5" w:rsidRDefault="00404AF5" w:rsidP="00404AF5">
      <w:pPr>
        <w:spacing w:line="240" w:lineRule="auto"/>
        <w:ind w:left="720"/>
      </w:pPr>
      <w:r w:rsidRPr="00404AF5">
        <w:t>is allowed.</w:t>
      </w:r>
    </w:p>
    <w:p w14:paraId="24A678C2" w14:textId="5DBB97D9" w:rsidR="00755806" w:rsidRDefault="00755806" w:rsidP="003A3AA8">
      <w:pPr>
        <w:pStyle w:val="ListParagraph"/>
        <w:numPr>
          <w:ilvl w:val="0"/>
          <w:numId w:val="21"/>
        </w:numPr>
      </w:pPr>
      <w:r>
        <w:t xml:space="preserve">The robot must have the </w:t>
      </w:r>
      <w:r w:rsidR="00B95129">
        <w:t>shape “robot” when not carrying a rock and the shape “robot with rock” when carrying a rock.</w:t>
      </w:r>
    </w:p>
    <w:p w14:paraId="6741ADF6" w14:textId="534C273E" w:rsidR="00B95129" w:rsidRDefault="00B95129" w:rsidP="003A3AA8">
      <w:pPr>
        <w:pStyle w:val="ListParagraph"/>
        <w:numPr>
          <w:ilvl w:val="0"/>
          <w:numId w:val="21"/>
        </w:numPr>
      </w:pPr>
      <w:r>
        <w:t>Robots may have any labels you wish, or none.</w:t>
      </w:r>
    </w:p>
    <w:p w14:paraId="6F7E0E8C" w14:textId="186136E4" w:rsidR="003A3AA8" w:rsidRPr="009C0ADD" w:rsidRDefault="00EE6CCA" w:rsidP="003A3AA8">
      <w:pPr>
        <w:pStyle w:val="ListParagraph"/>
        <w:numPr>
          <w:ilvl w:val="0"/>
          <w:numId w:val="21"/>
        </w:numPr>
      </w:pPr>
      <w:r>
        <w:t xml:space="preserve">Robots </w:t>
      </w:r>
      <w:r w:rsidR="00AE132E">
        <w:t xml:space="preserve">do not have an unlimited vision distance—they </w:t>
      </w:r>
      <w:r>
        <w:t>can see a maximum of</w:t>
      </w:r>
      <w:r w:rsidR="00161A17">
        <w:t xml:space="preserve"> 2</w:t>
      </w:r>
      <w:r>
        <w:t xml:space="preserve"> patches around them.</w:t>
      </w:r>
      <w:r w:rsidR="00AE132E">
        <w:t xml:space="preserve"> Examples: The commands </w:t>
      </w:r>
      <w:r w:rsidR="00AE132E">
        <w:rPr>
          <w:b/>
        </w:rPr>
        <w:t>in-radius 1</w:t>
      </w:r>
      <w:r w:rsidR="00AE132E">
        <w:t xml:space="preserve"> and </w:t>
      </w:r>
      <w:r w:rsidR="00AE132E">
        <w:rPr>
          <w:b/>
        </w:rPr>
        <w:t>in-radius 2</w:t>
      </w:r>
      <w:r w:rsidR="00AE132E">
        <w:t xml:space="preserve"> are allowed; </w:t>
      </w:r>
      <w:r w:rsidR="00AE132E">
        <w:rPr>
          <w:b/>
        </w:rPr>
        <w:t>in-radius 3</w:t>
      </w:r>
      <w:r w:rsidR="00AE132E">
        <w:t xml:space="preserve">, </w:t>
      </w:r>
      <w:r w:rsidR="00AE132E" w:rsidRPr="00AE132E">
        <w:rPr>
          <w:b/>
        </w:rPr>
        <w:t>in-radius 4</w:t>
      </w:r>
      <w:r w:rsidR="00AE132E">
        <w:t xml:space="preserve">, … etc. are not. The commands </w:t>
      </w:r>
      <w:r w:rsidR="00AE132E">
        <w:rPr>
          <w:b/>
        </w:rPr>
        <w:t xml:space="preserve">patch-ahead 1 </w:t>
      </w:r>
      <w:r w:rsidR="00AE132E">
        <w:t xml:space="preserve">and </w:t>
      </w:r>
      <w:r w:rsidR="00AE132E">
        <w:rPr>
          <w:b/>
        </w:rPr>
        <w:t xml:space="preserve">patch-ahead 2 </w:t>
      </w:r>
      <w:r w:rsidR="00AE132E">
        <w:t xml:space="preserve">are allowed; </w:t>
      </w:r>
      <w:r w:rsidR="00AE132E">
        <w:rPr>
          <w:b/>
        </w:rPr>
        <w:t>patch-ahead 3</w:t>
      </w:r>
      <w:r w:rsidR="00AE132E">
        <w:t xml:space="preserve">, </w:t>
      </w:r>
      <w:r w:rsidR="00AE132E">
        <w:rPr>
          <w:b/>
        </w:rPr>
        <w:t>patch-ahead 4</w:t>
      </w:r>
      <w:r w:rsidR="00AE132E">
        <w:t xml:space="preserve">, …etc. are not. </w:t>
      </w:r>
      <w:r w:rsidR="00AE132E">
        <w:rPr>
          <w:b/>
        </w:rPr>
        <w:t>Neighbors</w:t>
      </w:r>
      <w:r w:rsidR="00AE132E">
        <w:t xml:space="preserve"> and </w:t>
      </w:r>
      <w:r w:rsidR="00AE132E">
        <w:rPr>
          <w:b/>
        </w:rPr>
        <w:t>neighbors 4</w:t>
      </w:r>
      <w:r w:rsidR="00AE132E">
        <w:t xml:space="preserve"> are allowed.</w:t>
      </w:r>
      <w:r w:rsidR="00755806">
        <w:t xml:space="preserve"> </w:t>
      </w:r>
    </w:p>
    <w:p w14:paraId="4DD2C618" w14:textId="76503B85" w:rsidR="009C0ADD" w:rsidRDefault="009C0ADD" w:rsidP="009C0ADD">
      <w:pPr>
        <w:pStyle w:val="Heading2"/>
      </w:pPr>
      <w:r>
        <w:t>p</w:t>
      </w:r>
      <w:r w:rsidR="00BD7C6D">
        <w:t>atches and their properties</w:t>
      </w:r>
    </w:p>
    <w:p w14:paraId="4F8F8FE6" w14:textId="15158155" w:rsidR="00663A05" w:rsidRDefault="00663A05" w:rsidP="00663A05">
      <w:pPr>
        <w:pStyle w:val="ListParagraph"/>
        <w:numPr>
          <w:ilvl w:val="0"/>
          <w:numId w:val="23"/>
        </w:numPr>
      </w:pPr>
      <w:r>
        <w:t xml:space="preserve">Patches may only </w:t>
      </w:r>
      <w:r w:rsidR="00755806">
        <w:t>remove a rock (</w:t>
      </w:r>
      <w:r>
        <w:t>change the</w:t>
      </w:r>
      <w:r w:rsidR="00755806">
        <w:t>ir color back to the base color) when a robot has contacted that patch and picked up a rock.</w:t>
      </w:r>
      <w:r w:rsidR="00247A1C">
        <w:t xml:space="preserve"> </w:t>
      </w:r>
    </w:p>
    <w:p w14:paraId="6822AB60" w14:textId="750F4C3A" w:rsidR="00247A1C" w:rsidRPr="00663A05" w:rsidRDefault="00247A1C" w:rsidP="00663A05">
      <w:pPr>
        <w:pStyle w:val="ListParagraph"/>
        <w:numPr>
          <w:ilvl w:val="0"/>
          <w:numId w:val="23"/>
        </w:numPr>
      </w:pPr>
      <w:r>
        <w:t>Patches must remove the rock when the robot has picked up the rock, or the score will not be counted for that rock.</w:t>
      </w:r>
    </w:p>
    <w:p w14:paraId="7E54B082" w14:textId="6C5DFF7F" w:rsidR="00BD7C6D" w:rsidRDefault="00BD7C6D" w:rsidP="00BD7C6D">
      <w:pPr>
        <w:pStyle w:val="Heading2"/>
      </w:pPr>
      <w:r>
        <w:t>global variables</w:t>
      </w:r>
    </w:p>
    <w:p w14:paraId="12B55F3F" w14:textId="77777777" w:rsidR="00663A05" w:rsidRPr="00663A05" w:rsidRDefault="00663A05" w:rsidP="00663A05"/>
    <w:p w14:paraId="4FD12506" w14:textId="56BCE8A1" w:rsidR="009E1D07" w:rsidRPr="00820962" w:rsidRDefault="008F43A1" w:rsidP="009E1D07">
      <w:pPr>
        <w:pStyle w:val="Heading1"/>
      </w:pPr>
      <w:r>
        <w:lastRenderedPageBreak/>
        <w:t>placeholder</w:t>
      </w:r>
    </w:p>
    <w:p w14:paraId="1883DA2A" w14:textId="407C0FF0" w:rsidR="00820962" w:rsidRPr="00820962" w:rsidRDefault="00C41849" w:rsidP="00820962">
      <w:pPr>
        <w:pStyle w:val="Heading2"/>
      </w:pPr>
      <w:r>
        <w:t>placeholder</w:t>
      </w:r>
      <w:r w:rsidR="00820962">
        <w:t xml:space="preserve"> </w:t>
      </w:r>
    </w:p>
    <w:p w14:paraId="393BF8BB" w14:textId="2652DACF" w:rsidR="007404E9" w:rsidRDefault="00C41849" w:rsidP="00A04111">
      <w:pPr>
        <w:pStyle w:val="Heading1"/>
      </w:pPr>
      <w:r>
        <w:t>placeholder</w:t>
      </w:r>
    </w:p>
    <w:p w14:paraId="0EBD4A42" w14:textId="209FC6C6" w:rsidR="007404E9" w:rsidRPr="007404E9" w:rsidRDefault="007404E9" w:rsidP="007404E9"/>
    <w:p w14:paraId="321BB696" w14:textId="77777777" w:rsidR="00921FB2" w:rsidRDefault="00921FB2" w:rsidP="008B5B67">
      <w:pPr>
        <w:pStyle w:val="Footer"/>
      </w:pPr>
    </w:p>
    <w:p w14:paraId="20FFBF57" w14:textId="1D169A84" w:rsidR="00A04111" w:rsidRDefault="00A04111" w:rsidP="008F7DDF"/>
    <w:p w14:paraId="5DDCC348" w14:textId="77777777" w:rsidR="003B0FAB" w:rsidRDefault="003B0FAB" w:rsidP="003B0FAB">
      <w:pPr>
        <w:pStyle w:val="Footer"/>
        <w:rPr>
          <w:sz w:val="40"/>
          <w:szCs w:val="40"/>
        </w:rPr>
      </w:pPr>
    </w:p>
    <w:p w14:paraId="0B2246CA" w14:textId="3D02764B" w:rsidR="00820962" w:rsidRPr="00820962" w:rsidRDefault="003B0FAB" w:rsidP="003B0FAB">
      <w:pPr>
        <w:pStyle w:val="Footer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A188807" wp14:editId="2A273F53">
            <wp:simplePos x="0" y="0"/>
            <wp:positionH relativeFrom="column">
              <wp:posOffset>-31115</wp:posOffset>
            </wp:positionH>
            <wp:positionV relativeFrom="paragraph">
              <wp:posOffset>447675</wp:posOffset>
            </wp:positionV>
            <wp:extent cx="5819775" cy="2517140"/>
            <wp:effectExtent l="0" t="0" r="0" b="0"/>
            <wp:wrapTopAndBottom/>
            <wp:docPr id="45" name="Swarmathon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warmathonLogo.jpg"/>
                    <pic:cNvPicPr/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3C16">
        <w:rPr>
          <w:sz w:val="40"/>
          <w:szCs w:val="40"/>
        </w:rPr>
        <w:t xml:space="preserve">GREAT JOB! You completed </w:t>
      </w:r>
      <w:r w:rsidR="00820962">
        <w:rPr>
          <w:sz w:val="40"/>
          <w:szCs w:val="40"/>
        </w:rPr>
        <w:t>SWARMATHON 5</w:t>
      </w:r>
      <w:r w:rsidRPr="00F83C16">
        <w:rPr>
          <w:sz w:val="40"/>
          <w:szCs w:val="40"/>
        </w:rPr>
        <w:t>.</w:t>
      </w:r>
    </w:p>
    <w:p w14:paraId="10216E54" w14:textId="525F9454" w:rsidR="003B0FAB" w:rsidRPr="00041564" w:rsidRDefault="003B0FAB" w:rsidP="003B0FAB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B51145" wp14:editId="43644DCC">
                <wp:simplePos x="0" y="0"/>
                <wp:positionH relativeFrom="column">
                  <wp:posOffset>-31115</wp:posOffset>
                </wp:positionH>
                <wp:positionV relativeFrom="paragraph">
                  <wp:posOffset>2998470</wp:posOffset>
                </wp:positionV>
                <wp:extent cx="6400800" cy="1717040"/>
                <wp:effectExtent l="0" t="0" r="25400" b="35560"/>
                <wp:wrapThrough wrapText="bothSides">
                  <wp:wrapPolygon edited="0">
                    <wp:start x="0" y="0"/>
                    <wp:lineTo x="0" y="21728"/>
                    <wp:lineTo x="21600" y="21728"/>
                    <wp:lineTo x="21600" y="0"/>
                    <wp:lineTo x="0" y="0"/>
                  </wp:wrapPolygon>
                </wp:wrapThrough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171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DC0608" w14:textId="77777777" w:rsidR="003B0FAB" w:rsidRPr="006C7407" w:rsidRDefault="003B0FAB" w:rsidP="003B0FAB">
                            <w:pPr>
                              <w:pStyle w:val="Date"/>
                              <w:rPr>
                                <w:color w:val="FFFFFF" w:themeColor="background1"/>
                              </w:rPr>
                            </w:pPr>
                            <w:r w:rsidRPr="006C7407">
                              <w:rPr>
                                <w:color w:val="FFFFFF" w:themeColor="background1"/>
                              </w:rPr>
                              <w:t>BUG REPORT? FEATURE REQUEST?</w:t>
                            </w:r>
                          </w:p>
                          <w:p w14:paraId="48E024F1" w14:textId="4974F116" w:rsidR="003B0FAB" w:rsidRDefault="003B0FAB" w:rsidP="003B0FAB">
                            <w:r>
                              <w:t xml:space="preserve">email </w:t>
                            </w:r>
                            <w:r w:rsidRPr="006C7407">
                              <w:rPr>
                                <w:color w:val="FFFFFF" w:themeColor="background1"/>
                              </w:rPr>
                              <w:t xml:space="preserve">elizabeth@cs.unm.edu </w:t>
                            </w:r>
                            <w:r>
                              <w:t xml:space="preserve">with the subject </w:t>
                            </w:r>
                            <w:r w:rsidR="00820962">
                              <w:rPr>
                                <w:color w:val="FFFFFF" w:themeColor="background1"/>
                              </w:rPr>
                              <w:t>SW5</w:t>
                            </w:r>
                            <w:r w:rsidRPr="006C7407">
                              <w:rPr>
                                <w:color w:val="FFFFFF" w:themeColor="background1"/>
                              </w:rPr>
                              <w:t xml:space="preserve">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51145" id="Rectangle 46" o:spid="_x0000_s1026" style="position:absolute;margin-left:-2.45pt;margin-top:236.1pt;width:7in;height:135.2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" fillcolor="#33b7d3 [3204]" strokecolor="#e7635f [3205]" strokeweight="1pt">
                <v:textbox>
                  <w:txbxContent>
                    <w:p w14:paraId="39DC0608" w14:textId="77777777" w:rsidR="003B0FAB" w:rsidRPr="006C7407" w:rsidRDefault="003B0FAB" w:rsidP="003B0FAB">
                      <w:pPr>
                        <w:pStyle w:val="Date"/>
                        <w:rPr>
                          <w:color w:val="FFFFFF" w:themeColor="background1"/>
                        </w:rPr>
                      </w:pPr>
                      <w:r w:rsidRPr="006C7407">
                        <w:rPr>
                          <w:color w:val="FFFFFF" w:themeColor="background1"/>
                        </w:rPr>
                        <w:t>BUG REPORT? FEATURE REQUEST?</w:t>
                      </w:r>
                    </w:p>
                    <w:p w14:paraId="48E024F1" w14:textId="4974F116" w:rsidR="003B0FAB" w:rsidRDefault="003B0FAB" w:rsidP="003B0FAB">
                      <w:r>
                        <w:t xml:space="preserve">email </w:t>
                      </w:r>
                      <w:r w:rsidRPr="006C7407">
                        <w:rPr>
                          <w:color w:val="FFFFFF" w:themeColor="background1"/>
                        </w:rPr>
                        <w:t xml:space="preserve">elizabeth@cs.unm.edu </w:t>
                      </w:r>
                      <w:r>
                        <w:t xml:space="preserve">with the subject </w:t>
                      </w:r>
                      <w:r w:rsidR="00820962">
                        <w:rPr>
                          <w:color w:val="FFFFFF" w:themeColor="background1"/>
                        </w:rPr>
                        <w:t>SW5</w:t>
                      </w:r>
                      <w:r w:rsidRPr="006C7407">
                        <w:rPr>
                          <w:color w:val="FFFFFF" w:themeColor="background1"/>
                        </w:rPr>
                        <w:t xml:space="preserve"> report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59A1A52" w14:textId="77777777" w:rsidR="00820962" w:rsidRDefault="00820962" w:rsidP="00820962">
      <w:pPr>
        <w:pStyle w:val="Footer"/>
      </w:pPr>
    </w:p>
    <w:p w14:paraId="5500959C" w14:textId="2651A7AB" w:rsidR="004C687D" w:rsidRDefault="00820962" w:rsidP="00820962">
      <w:pPr>
        <w:pStyle w:val="Footer"/>
      </w:pPr>
      <w:r>
        <w:t>Good luck in the competition!</w:t>
      </w:r>
    </w:p>
    <w:p w14:paraId="03DF587E" w14:textId="77777777" w:rsidR="00840DAC" w:rsidRDefault="00840DAC" w:rsidP="00820962">
      <w:pPr>
        <w:pStyle w:val="Footer"/>
      </w:pPr>
    </w:p>
    <w:p w14:paraId="2A529006" w14:textId="77777777" w:rsidR="00840DAC" w:rsidRDefault="00840DAC" w:rsidP="00820962">
      <w:pPr>
        <w:pStyle w:val="Footer"/>
      </w:pPr>
    </w:p>
    <w:p w14:paraId="3C6BFD23" w14:textId="13D0D032" w:rsidR="00840DAC" w:rsidRDefault="00840DAC">
      <w:pPr>
        <w:rPr>
          <w:color w:val="96858A" w:themeColor="text2" w:themeTint="99"/>
          <w:sz w:val="44"/>
        </w:rPr>
      </w:pPr>
      <w:r>
        <w:br w:type="page"/>
      </w:r>
    </w:p>
    <w:p w14:paraId="3840DB95" w14:textId="2BDE2FEE" w:rsidR="009C0ADD" w:rsidRDefault="009C0ADD" w:rsidP="009C0ADD">
      <w:pPr>
        <w:pStyle w:val="Date"/>
      </w:pPr>
      <w:r>
        <w:lastRenderedPageBreak/>
        <w:t>final checklist</w:t>
      </w:r>
      <w:r w:rsidR="00BE5366">
        <w:t xml:space="preserve"> </w:t>
      </w:r>
    </w:p>
    <w:p w14:paraId="1CF6BA72" w14:textId="536036B8" w:rsidR="001F210C" w:rsidRPr="001F210C" w:rsidRDefault="001F210C" w:rsidP="00226D26">
      <w:pPr>
        <w:pStyle w:val="Heading2"/>
        <w:numPr>
          <w:ilvl w:val="0"/>
          <w:numId w:val="0"/>
        </w:numPr>
      </w:pPr>
      <w:r>
        <w:t>FILE SETUP</w:t>
      </w:r>
    </w:p>
    <w:p w14:paraId="5CFED750" w14:textId="77777777" w:rsidR="00840DAC" w:rsidRDefault="00840DAC" w:rsidP="00840DAC">
      <w:pPr>
        <w:pStyle w:val="ListParagraph"/>
        <w:numPr>
          <w:ilvl w:val="0"/>
          <w:numId w:val="14"/>
        </w:numPr>
        <w:rPr>
          <w:b/>
        </w:rPr>
      </w:pPr>
      <w:r>
        <w:t xml:space="preserve">You are using </w:t>
      </w:r>
      <w:proofErr w:type="spellStart"/>
      <w:r>
        <w:t>NetLogo</w:t>
      </w:r>
      <w:proofErr w:type="spellEnd"/>
      <w:r>
        <w:t xml:space="preserve"> 5.2. </w:t>
      </w:r>
    </w:p>
    <w:p w14:paraId="3796FE57" w14:textId="764B0D0E" w:rsidR="00840DAC" w:rsidRDefault="00840DAC" w:rsidP="00840DAC">
      <w:pPr>
        <w:pStyle w:val="ListParagraph"/>
        <w:numPr>
          <w:ilvl w:val="0"/>
          <w:numId w:val="14"/>
        </w:numPr>
      </w:pPr>
      <w:r>
        <w:t xml:space="preserve">Your file is named </w:t>
      </w:r>
      <w:r w:rsidRPr="00682CD9">
        <w:rPr>
          <w:i/>
        </w:rPr>
        <w:t>highschoolname_</w:t>
      </w:r>
      <w:r w:rsidRPr="00EF58CB">
        <w:t>hs_sw17.nlogo</w:t>
      </w:r>
      <w:r w:rsidRPr="00682CD9">
        <w:rPr>
          <w:i/>
        </w:rPr>
        <w:t xml:space="preserve"> </w:t>
      </w:r>
      <w:r w:rsidRPr="00840DAC">
        <w:rPr>
          <w:b/>
        </w:rPr>
        <w:t>Example:</w:t>
      </w:r>
      <w:r w:rsidR="009C0ADD">
        <w:t xml:space="preserve"> DelNorte_hs_sw17.nlogo</w:t>
      </w:r>
    </w:p>
    <w:p w14:paraId="04F3B734" w14:textId="77777777" w:rsidR="00840DAC" w:rsidRDefault="00840DAC" w:rsidP="00840DAC">
      <w:pPr>
        <w:pStyle w:val="ListParagraph"/>
        <w:numPr>
          <w:ilvl w:val="0"/>
          <w:numId w:val="14"/>
        </w:numPr>
      </w:pPr>
      <w:r>
        <w:t>The origin is located at the center.</w:t>
      </w:r>
    </w:p>
    <w:p w14:paraId="14C7FEEA" w14:textId="77777777" w:rsidR="00840DAC" w:rsidRDefault="00840DAC" w:rsidP="00840DAC">
      <w:pPr>
        <w:pStyle w:val="ListParagraph"/>
        <w:numPr>
          <w:ilvl w:val="0"/>
          <w:numId w:val="14"/>
        </w:numPr>
      </w:pPr>
      <w:r>
        <w:t>min-</w:t>
      </w:r>
      <w:proofErr w:type="spellStart"/>
      <w:r>
        <w:t>pxcor</w:t>
      </w:r>
      <w:proofErr w:type="spellEnd"/>
      <w:r>
        <w:t xml:space="preserve"> and min-</w:t>
      </w:r>
      <w:proofErr w:type="spellStart"/>
      <w:r>
        <w:t>pycor</w:t>
      </w:r>
      <w:proofErr w:type="spellEnd"/>
      <w:r>
        <w:t xml:space="preserve"> are set to 50.</w:t>
      </w:r>
    </w:p>
    <w:p w14:paraId="578B1340" w14:textId="77777777" w:rsidR="00840DAC" w:rsidRDefault="00840DAC" w:rsidP="00840DAC">
      <w:pPr>
        <w:pStyle w:val="ListParagraph"/>
        <w:numPr>
          <w:ilvl w:val="0"/>
          <w:numId w:val="14"/>
        </w:numPr>
      </w:pPr>
      <w:r>
        <w:t>max-</w:t>
      </w:r>
      <w:proofErr w:type="spellStart"/>
      <w:r>
        <w:t>pxcor</w:t>
      </w:r>
      <w:proofErr w:type="spellEnd"/>
      <w:r>
        <w:t xml:space="preserve"> and min-</w:t>
      </w:r>
      <w:proofErr w:type="spellStart"/>
      <w:r>
        <w:t>pxcor</w:t>
      </w:r>
      <w:proofErr w:type="spellEnd"/>
      <w:r>
        <w:t xml:space="preserve"> are set to 50.</w:t>
      </w:r>
    </w:p>
    <w:p w14:paraId="0D6E5997" w14:textId="77777777" w:rsidR="00840DAC" w:rsidRDefault="00840DAC" w:rsidP="00840DAC">
      <w:pPr>
        <w:pStyle w:val="ListParagraph"/>
        <w:numPr>
          <w:ilvl w:val="0"/>
          <w:numId w:val="14"/>
        </w:numPr>
      </w:pPr>
      <w:r>
        <w:t>Both horizontal and vertical world wrapping are unchecked.</w:t>
      </w:r>
    </w:p>
    <w:p w14:paraId="5D6FB970" w14:textId="77777777" w:rsidR="00840DAC" w:rsidRDefault="00840DAC" w:rsidP="00840DAC">
      <w:pPr>
        <w:pStyle w:val="ListParagraph"/>
        <w:numPr>
          <w:ilvl w:val="0"/>
          <w:numId w:val="14"/>
        </w:numPr>
      </w:pPr>
      <w:r>
        <w:t>Patch size is 5.</w:t>
      </w:r>
    </w:p>
    <w:p w14:paraId="2229F7BF" w14:textId="77777777" w:rsidR="00840DAC" w:rsidRDefault="00840DAC" w:rsidP="00840DAC">
      <w:pPr>
        <w:pStyle w:val="ListParagraph"/>
        <w:numPr>
          <w:ilvl w:val="0"/>
          <w:numId w:val="14"/>
        </w:numPr>
      </w:pPr>
      <w:r>
        <w:t>The tick counter box is checked.</w:t>
      </w:r>
    </w:p>
    <w:p w14:paraId="2BE17FE1" w14:textId="79CB56F9" w:rsidR="00840DAC" w:rsidRDefault="00840DAC" w:rsidP="00840DAC">
      <w:pPr>
        <w:pStyle w:val="ListParagraph"/>
        <w:numPr>
          <w:ilvl w:val="0"/>
          <w:numId w:val="14"/>
        </w:numPr>
      </w:pPr>
      <w:r>
        <w:t>The tick counter label is “ticks”.</w:t>
      </w:r>
    </w:p>
    <w:p w14:paraId="08D49AA7" w14:textId="75C6DC1E" w:rsidR="001F210C" w:rsidRPr="00820962" w:rsidRDefault="001F210C" w:rsidP="00226D26">
      <w:pPr>
        <w:pStyle w:val="Heading2"/>
        <w:numPr>
          <w:ilvl w:val="0"/>
          <w:numId w:val="0"/>
        </w:numPr>
      </w:pPr>
      <w:r>
        <w:t>WORLD setup</w:t>
      </w:r>
    </w:p>
    <w:p w14:paraId="4CCFDA84" w14:textId="77777777" w:rsidR="00840DAC" w:rsidRPr="007A7D69" w:rsidRDefault="00840DAC" w:rsidP="00820962">
      <w:pPr>
        <w:pStyle w:val="Footer"/>
      </w:pPr>
    </w:p>
    <w:sectPr w:rsidR="00840DAC" w:rsidRPr="007A7D69">
      <w:footerReference w:type="even" r:id="rId12"/>
      <w:footerReference w:type="default" r:id="rId13"/>
      <w:pgSz w:w="12240" w:h="15840" w:code="1"/>
      <w:pgMar w:top="1094" w:right="2448" w:bottom="1771" w:left="121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A40E7B" w14:textId="77777777" w:rsidR="00BB5525" w:rsidRDefault="00BB5525">
      <w:pPr>
        <w:spacing w:line="240" w:lineRule="auto"/>
      </w:pPr>
      <w:r>
        <w:separator/>
      </w:r>
    </w:p>
    <w:p w14:paraId="52CC4DF6" w14:textId="77777777" w:rsidR="00BB5525" w:rsidRDefault="00BB5525"/>
  </w:endnote>
  <w:endnote w:type="continuationSeparator" w:id="0">
    <w:p w14:paraId="2B444840" w14:textId="77777777" w:rsidR="00BB5525" w:rsidRDefault="00BB5525">
      <w:pPr>
        <w:spacing w:line="240" w:lineRule="auto"/>
      </w:pPr>
      <w:r>
        <w:continuationSeparator/>
      </w:r>
    </w:p>
    <w:p w14:paraId="75948768" w14:textId="77777777" w:rsidR="00BB5525" w:rsidRDefault="00BB55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ＭＳ Ｐゴシック">
    <w:charset w:val="80"/>
    <w:family w:val="auto"/>
    <w:pitch w:val="variable"/>
    <w:sig w:usb0="E00002FF" w:usb1="6AC7FDFB" w:usb2="08000012" w:usb3="00000000" w:csb0="000200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2E59C6" w14:textId="77777777" w:rsidR="006C7ED1" w:rsidRDefault="006C7ED1" w:rsidP="00D31AB7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AC7C1A0" w14:textId="77777777" w:rsidR="006C7ED1" w:rsidRDefault="006C7ED1" w:rsidP="006C7ED1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4403D9" w14:textId="77777777" w:rsidR="006C7ED1" w:rsidRDefault="006C7ED1" w:rsidP="00D31AB7">
    <w:pPr>
      <w:pStyle w:val="Footer"/>
      <w:framePr w:wrap="none" w:vAnchor="text" w:hAnchor="page" w:x="5302" w:y="523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C5DC0">
      <w:rPr>
        <w:rStyle w:val="PageNumber"/>
        <w:noProof/>
      </w:rPr>
      <w:t>2</w:t>
    </w:r>
    <w:r>
      <w:rPr>
        <w:rStyle w:val="PageNumber"/>
      </w:rPr>
      <w:fldChar w:fldCharType="end"/>
    </w:r>
  </w:p>
  <w:p w14:paraId="332DE07A" w14:textId="742B1643" w:rsidR="004B5E5C" w:rsidRDefault="00D31AB7" w:rsidP="00D31AB7">
    <w:pPr>
      <w:pStyle w:val="Footer"/>
      <w:tabs>
        <w:tab w:val="right" w:pos="7041"/>
      </w:tabs>
      <w:ind w:firstLine="36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C6D10A0" wp14:editId="1288392B">
              <wp:simplePos x="0" y="0"/>
              <wp:positionH relativeFrom="page">
                <wp:posOffset>-1547495</wp:posOffset>
              </wp:positionH>
              <wp:positionV relativeFrom="bottomMargin">
                <wp:posOffset>107950</wp:posOffset>
              </wp:positionV>
              <wp:extent cx="6173446" cy="80264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3446" cy="802640"/>
                        <a:chOff x="635" y="-226060"/>
                        <a:chExt cx="6172811" cy="84836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9846" y="34798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635" y="-226060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98F2BB" w14:textId="0603B1DF" w:rsidR="006C7ED1" w:rsidRDefault="00BB5525">
                            <w:pPr>
                              <w:pStyle w:val="Footer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33B7D3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C7ED1">
                                  <w:rPr>
                                    <w:caps/>
                                    <w:color w:val="33B7D3" w:themeColor="accent1"/>
                                    <w:sz w:val="20"/>
                                    <w:szCs w:val="20"/>
                                  </w:rPr>
                                  <w:t>swarmathon 5</w:t>
                                </w:r>
                              </w:sdtContent>
                            </w:sdt>
                            <w:r w:rsidR="006C7ED1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C7ED1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Competition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C6D10A0" id="Group 164" o:spid="_x0000_s1027" style="position:absolute;left:0;text-align:left;margin-left:-121.85pt;margin-top:8.5pt;width:486.1pt;height:63.2pt;z-index:251659264;mso-position-horizontal-relative:page;mso-position-vertical-relative:bottom-margin-area;mso-height-relative:margin" coordorigin="635,-226060" coordsize="6172811,84836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">
              <v:rect id="Rectangle 165" o:spid="_x0000_s1028" style="position:absolute;left:229846;top:347980;width:5943600;height:2743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XWCTxAAA&#10;ANwAAAAPAAAAZHJzL2Rvd25yZXYueG1sRE/basJAEH0X/IdlBF9ENxUNEl1FKoLSUvCGr0N2TILZ&#10;2ZhdNfXru4VC3+ZwrjNbNKYUD6pdYVnB2yACQZxaXXCm4HhY9ycgnEfWWFomBd/kYDFvt2aYaPvk&#10;HT32PhMhhF2CCnLvq0RKl+Zk0A1sRRy4i60N+gDrTOoanyHclHIYRbE0WHBoyLGi95zS6/5uFNxG&#10;E94eP4bxp7+cX6/zqXcYr76U6naa5RSEp8b/i//cGx3mx2P4fSZcIOc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11gk8QAAADcAAAADwAAAAAAAAAAAAAAAACXAgAAZHJzL2Rv&#10;d25yZXYueG1sUEsFBgAAAAAEAAQA9QAAAIgDAAAAAA==&#10;" fillcolor="white [3212]" stroked="f" strokeweight="1pt">
                <v:fill opacity="0"/>
              </v:re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66" o:spid="_x0000_s1029" type="#_x0000_t202" style="position:absolute;left:635;top:-226060;width:5943600;height:2527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rFybwAAA&#10;ANwAAAAPAAAAZHJzL2Rvd25yZXYueG1sRE9Li8IwEL4L+x/CLHizqXso2jWKCD4OXnws7HFopg+2&#10;mZQkW+u/N4LgbT6+5yxWg2lFT843lhVMkxQEcWF1w5WC62U7mYHwAVlja5kU3MnDavkxWmCu7Y1P&#10;1J9DJWII+xwV1CF0uZS+qMmgT2xHHLnSOoMhQldJ7fAWw00rv9I0kwYbjg01drSpqfg7/xsFwZft&#10;dqb3+titf3Y7V/Vz+i2VGn8O628QgYbwFr/cBx3nZxk8n4kXyO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urFybwAAAANwAAAAPAAAAAAAAAAAAAAAAAJcCAABkcnMvZG93bnJl&#10;di54bWxQSwUGAAAAAAQABAD1AAAAhAMAAAAA&#10;" filled="f" stroked="f" strokeweight=".5pt">
                <v:textbox inset="0,,0">
                  <w:txbxContent>
                    <w:p w14:paraId="6098F2BB" w14:textId="0603B1DF" w:rsidR="006C7ED1" w:rsidRDefault="007C0DDB">
                      <w:pPr>
                        <w:pStyle w:val="Footer"/>
                        <w:jc w:val="right"/>
                      </w:pPr>
                      <w:sdt>
                        <w:sdtPr>
                          <w:rPr>
                            <w:caps/>
                            <w:color w:val="33B7D3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6C7ED1">
                            <w:rPr>
                              <w:caps/>
                              <w:color w:val="33B7D3" w:themeColor="accent1"/>
                              <w:sz w:val="20"/>
                              <w:szCs w:val="20"/>
                            </w:rPr>
                            <w:t>swarmathon 5</w:t>
                          </w:r>
                        </w:sdtContent>
                      </w:sdt>
                      <w:r w:rsidR="006C7ED1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6C7ED1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Competition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7777104" wp14:editId="41AF2054">
          <wp:simplePos x="0" y="0"/>
          <wp:positionH relativeFrom="column">
            <wp:posOffset>5113020</wp:posOffset>
          </wp:positionH>
          <wp:positionV relativeFrom="paragraph">
            <wp:posOffset>-234950</wp:posOffset>
          </wp:positionV>
          <wp:extent cx="1143635" cy="968375"/>
          <wp:effectExtent l="0" t="0" r="0" b="0"/>
          <wp:wrapSquare wrapText="bothSides"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MosesLab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635" cy="96837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2CF0F868" wp14:editId="01FAB0CA">
          <wp:simplePos x="0" y="0"/>
          <wp:positionH relativeFrom="column">
            <wp:posOffset>-145415</wp:posOffset>
          </wp:positionH>
          <wp:positionV relativeFrom="paragraph">
            <wp:posOffset>-123190</wp:posOffset>
          </wp:positionV>
          <wp:extent cx="1009015" cy="775335"/>
          <wp:effectExtent l="0" t="0" r="6985" b="12065"/>
          <wp:wrapSquare wrapText="bothSides"/>
          <wp:docPr id="33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unmSquare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9015" cy="7753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7ED1">
      <w:t xml:space="preserve"> </w:t>
    </w: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D5AE63" w14:textId="77777777" w:rsidR="00BB5525" w:rsidRDefault="00BB5525">
      <w:pPr>
        <w:spacing w:line="240" w:lineRule="auto"/>
      </w:pPr>
      <w:r>
        <w:separator/>
      </w:r>
    </w:p>
    <w:p w14:paraId="628FDB89" w14:textId="77777777" w:rsidR="00BB5525" w:rsidRDefault="00BB5525"/>
  </w:footnote>
  <w:footnote w:type="continuationSeparator" w:id="0">
    <w:p w14:paraId="6C7C6698" w14:textId="77777777" w:rsidR="00BB5525" w:rsidRDefault="00BB5525">
      <w:pPr>
        <w:spacing w:line="240" w:lineRule="auto"/>
      </w:pPr>
      <w:r>
        <w:continuationSeparator/>
      </w:r>
    </w:p>
    <w:p w14:paraId="7B78BCD7" w14:textId="77777777" w:rsidR="00BB5525" w:rsidRDefault="00BB5525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8180A6D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C5B4084"/>
    <w:multiLevelType w:val="hybridMultilevel"/>
    <w:tmpl w:val="6DCC9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3B75A5"/>
    <w:multiLevelType w:val="hybridMultilevel"/>
    <w:tmpl w:val="2110A422"/>
    <w:lvl w:ilvl="0" w:tplc="8850E33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2A31EA"/>
    <w:multiLevelType w:val="hybridMultilevel"/>
    <w:tmpl w:val="251E5A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CE06E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7002" w:hanging="432"/>
      </w:pPr>
    </w:lvl>
    <w:lvl w:ilvl="1">
      <w:start w:val="1"/>
      <w:numFmt w:val="decimal"/>
      <w:pStyle w:val="Heading2"/>
      <w:lvlText w:val="%1.%2"/>
      <w:lvlJc w:val="left"/>
      <w:pPr>
        <w:ind w:left="255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211C775B"/>
    <w:multiLevelType w:val="hybridMultilevel"/>
    <w:tmpl w:val="7D84C372"/>
    <w:lvl w:ilvl="0" w:tplc="8850E332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BBB5D6F"/>
    <w:multiLevelType w:val="hybridMultilevel"/>
    <w:tmpl w:val="5ABA1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7D2CBD"/>
    <w:multiLevelType w:val="hybridMultilevel"/>
    <w:tmpl w:val="AFDC2C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770D3F"/>
    <w:multiLevelType w:val="hybridMultilevel"/>
    <w:tmpl w:val="AEFC9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E1028D"/>
    <w:multiLevelType w:val="hybridMultilevel"/>
    <w:tmpl w:val="126C1EAC"/>
    <w:lvl w:ilvl="0" w:tplc="8850E33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A0795E"/>
    <w:multiLevelType w:val="hybridMultilevel"/>
    <w:tmpl w:val="AFDC2C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EAB4B2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18F25DB"/>
    <w:multiLevelType w:val="hybridMultilevel"/>
    <w:tmpl w:val="0D0CC364"/>
    <w:lvl w:ilvl="0" w:tplc="8850E33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735130"/>
    <w:multiLevelType w:val="hybridMultilevel"/>
    <w:tmpl w:val="B6C07AFC"/>
    <w:lvl w:ilvl="0" w:tplc="8850E33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35954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73423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14726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2DC5E1A"/>
    <w:multiLevelType w:val="hybridMultilevel"/>
    <w:tmpl w:val="E0FE1A66"/>
    <w:lvl w:ilvl="0" w:tplc="8850E33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6E735D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67296AF5"/>
    <w:multiLevelType w:val="hybridMultilevel"/>
    <w:tmpl w:val="EBB06E6E"/>
    <w:lvl w:ilvl="0" w:tplc="8850E332">
      <w:start w:val="1"/>
      <w:numFmt w:val="bullet"/>
      <w:lvlText w:val="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0">
    <w:nsid w:val="6BD22B77"/>
    <w:multiLevelType w:val="hybridMultilevel"/>
    <w:tmpl w:val="5DE4588C"/>
    <w:lvl w:ilvl="0" w:tplc="8850E33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D732761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2">
    <w:nsid w:val="6E921CDF"/>
    <w:multiLevelType w:val="hybridMultilevel"/>
    <w:tmpl w:val="9594F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D532976"/>
    <w:multiLevelType w:val="hybridMultilevel"/>
    <w:tmpl w:val="880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8"/>
  </w:num>
  <w:num w:numId="3">
    <w:abstractNumId w:val="21"/>
  </w:num>
  <w:num w:numId="4">
    <w:abstractNumId w:val="15"/>
  </w:num>
  <w:num w:numId="5">
    <w:abstractNumId w:val="4"/>
  </w:num>
  <w:num w:numId="6">
    <w:abstractNumId w:val="8"/>
  </w:num>
  <w:num w:numId="7">
    <w:abstractNumId w:val="23"/>
  </w:num>
  <w:num w:numId="8">
    <w:abstractNumId w:val="22"/>
  </w:num>
  <w:num w:numId="9">
    <w:abstractNumId w:val="10"/>
  </w:num>
  <w:num w:numId="10">
    <w:abstractNumId w:val="7"/>
  </w:num>
  <w:num w:numId="11">
    <w:abstractNumId w:val="6"/>
  </w:num>
  <w:num w:numId="12">
    <w:abstractNumId w:val="0"/>
  </w:num>
  <w:num w:numId="13">
    <w:abstractNumId w:val="1"/>
  </w:num>
  <w:num w:numId="14">
    <w:abstractNumId w:val="19"/>
  </w:num>
  <w:num w:numId="15">
    <w:abstractNumId w:val="20"/>
  </w:num>
  <w:num w:numId="16">
    <w:abstractNumId w:val="13"/>
  </w:num>
  <w:num w:numId="17">
    <w:abstractNumId w:val="2"/>
  </w:num>
  <w:num w:numId="18">
    <w:abstractNumId w:val="14"/>
  </w:num>
  <w:num w:numId="19">
    <w:abstractNumId w:val="16"/>
  </w:num>
  <w:num w:numId="20">
    <w:abstractNumId w:val="11"/>
  </w:num>
  <w:num w:numId="21">
    <w:abstractNumId w:val="17"/>
  </w:num>
  <w:num w:numId="22">
    <w:abstractNumId w:val="9"/>
  </w:num>
  <w:num w:numId="23">
    <w:abstractNumId w:val="12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A72"/>
    <w:rsid w:val="000000EE"/>
    <w:rsid w:val="00006604"/>
    <w:rsid w:val="00024749"/>
    <w:rsid w:val="0003016C"/>
    <w:rsid w:val="000569DD"/>
    <w:rsid w:val="00070A79"/>
    <w:rsid w:val="000856BF"/>
    <w:rsid w:val="000B3E75"/>
    <w:rsid w:val="000B56F9"/>
    <w:rsid w:val="000C3081"/>
    <w:rsid w:val="000C6FDA"/>
    <w:rsid w:val="000D34D6"/>
    <w:rsid w:val="000D524A"/>
    <w:rsid w:val="000E33C0"/>
    <w:rsid w:val="000F7CEA"/>
    <w:rsid w:val="00126029"/>
    <w:rsid w:val="00127D5C"/>
    <w:rsid w:val="00137435"/>
    <w:rsid w:val="00141495"/>
    <w:rsid w:val="00153109"/>
    <w:rsid w:val="001537B1"/>
    <w:rsid w:val="00161A17"/>
    <w:rsid w:val="00165C20"/>
    <w:rsid w:val="001724E2"/>
    <w:rsid w:val="001A6615"/>
    <w:rsid w:val="001D67EF"/>
    <w:rsid w:val="001D73E2"/>
    <w:rsid w:val="001F210C"/>
    <w:rsid w:val="002138AB"/>
    <w:rsid w:val="002179E5"/>
    <w:rsid w:val="00226D26"/>
    <w:rsid w:val="00236A55"/>
    <w:rsid w:val="002416F1"/>
    <w:rsid w:val="00247A1C"/>
    <w:rsid w:val="00252E81"/>
    <w:rsid w:val="00270785"/>
    <w:rsid w:val="00271D20"/>
    <w:rsid w:val="002A1D71"/>
    <w:rsid w:val="002B18D4"/>
    <w:rsid w:val="002B3478"/>
    <w:rsid w:val="002B6FD5"/>
    <w:rsid w:val="002C04E0"/>
    <w:rsid w:val="002C2166"/>
    <w:rsid w:val="002E0853"/>
    <w:rsid w:val="002F3E6B"/>
    <w:rsid w:val="002F5789"/>
    <w:rsid w:val="00305E6C"/>
    <w:rsid w:val="00360BC1"/>
    <w:rsid w:val="00363099"/>
    <w:rsid w:val="00377F58"/>
    <w:rsid w:val="00395170"/>
    <w:rsid w:val="003A1FA7"/>
    <w:rsid w:val="003A3AA8"/>
    <w:rsid w:val="003B0FAB"/>
    <w:rsid w:val="003D1539"/>
    <w:rsid w:val="003D556A"/>
    <w:rsid w:val="00404AF5"/>
    <w:rsid w:val="00411BEB"/>
    <w:rsid w:val="004160C9"/>
    <w:rsid w:val="00420BB4"/>
    <w:rsid w:val="00437475"/>
    <w:rsid w:val="00447C21"/>
    <w:rsid w:val="00456F91"/>
    <w:rsid w:val="00457A6D"/>
    <w:rsid w:val="00462388"/>
    <w:rsid w:val="00476E5E"/>
    <w:rsid w:val="004A251E"/>
    <w:rsid w:val="004A40A6"/>
    <w:rsid w:val="004B5E5C"/>
    <w:rsid w:val="004C687D"/>
    <w:rsid w:val="004C6C88"/>
    <w:rsid w:val="004D48EC"/>
    <w:rsid w:val="004F523D"/>
    <w:rsid w:val="00513408"/>
    <w:rsid w:val="00513D83"/>
    <w:rsid w:val="00515067"/>
    <w:rsid w:val="0052131F"/>
    <w:rsid w:val="005365DF"/>
    <w:rsid w:val="005454A3"/>
    <w:rsid w:val="00554317"/>
    <w:rsid w:val="00557F92"/>
    <w:rsid w:val="0059610E"/>
    <w:rsid w:val="005A0CC3"/>
    <w:rsid w:val="005D113D"/>
    <w:rsid w:val="005E724C"/>
    <w:rsid w:val="005F1291"/>
    <w:rsid w:val="00654D3E"/>
    <w:rsid w:val="00663A05"/>
    <w:rsid w:val="006656AC"/>
    <w:rsid w:val="00670C47"/>
    <w:rsid w:val="006776EA"/>
    <w:rsid w:val="00682CD9"/>
    <w:rsid w:val="006831F8"/>
    <w:rsid w:val="00692917"/>
    <w:rsid w:val="006A5E8A"/>
    <w:rsid w:val="006B788D"/>
    <w:rsid w:val="006C7ED1"/>
    <w:rsid w:val="006E0A14"/>
    <w:rsid w:val="007113B8"/>
    <w:rsid w:val="00722B02"/>
    <w:rsid w:val="007253BE"/>
    <w:rsid w:val="00733C44"/>
    <w:rsid w:val="00736B9F"/>
    <w:rsid w:val="007404E9"/>
    <w:rsid w:val="00742BC5"/>
    <w:rsid w:val="007445AE"/>
    <w:rsid w:val="00755806"/>
    <w:rsid w:val="0076297B"/>
    <w:rsid w:val="007638A3"/>
    <w:rsid w:val="007752DD"/>
    <w:rsid w:val="0077760E"/>
    <w:rsid w:val="007A09DA"/>
    <w:rsid w:val="007A7D69"/>
    <w:rsid w:val="007C06DF"/>
    <w:rsid w:val="007C0DDB"/>
    <w:rsid w:val="007D6B49"/>
    <w:rsid w:val="00807767"/>
    <w:rsid w:val="00820962"/>
    <w:rsid w:val="00831A72"/>
    <w:rsid w:val="00840DAC"/>
    <w:rsid w:val="00890D62"/>
    <w:rsid w:val="00892647"/>
    <w:rsid w:val="00897C72"/>
    <w:rsid w:val="008A0C54"/>
    <w:rsid w:val="008B2F5E"/>
    <w:rsid w:val="008B5B67"/>
    <w:rsid w:val="008D0479"/>
    <w:rsid w:val="008F43A1"/>
    <w:rsid w:val="008F5367"/>
    <w:rsid w:val="008F7DDF"/>
    <w:rsid w:val="009025A0"/>
    <w:rsid w:val="00903B74"/>
    <w:rsid w:val="00904FCB"/>
    <w:rsid w:val="00921FB2"/>
    <w:rsid w:val="00930739"/>
    <w:rsid w:val="009460AE"/>
    <w:rsid w:val="00950F6B"/>
    <w:rsid w:val="00971D45"/>
    <w:rsid w:val="00974452"/>
    <w:rsid w:val="00987E8D"/>
    <w:rsid w:val="009904ED"/>
    <w:rsid w:val="0099692A"/>
    <w:rsid w:val="009A5A90"/>
    <w:rsid w:val="009B2B48"/>
    <w:rsid w:val="009B75F7"/>
    <w:rsid w:val="009C0ADD"/>
    <w:rsid w:val="009C5DC0"/>
    <w:rsid w:val="009E1D07"/>
    <w:rsid w:val="009E4FCF"/>
    <w:rsid w:val="009F3B23"/>
    <w:rsid w:val="00A00B54"/>
    <w:rsid w:val="00A04111"/>
    <w:rsid w:val="00A369C6"/>
    <w:rsid w:val="00A417F0"/>
    <w:rsid w:val="00A50C9A"/>
    <w:rsid w:val="00A54088"/>
    <w:rsid w:val="00A57971"/>
    <w:rsid w:val="00A76CEF"/>
    <w:rsid w:val="00A779BD"/>
    <w:rsid w:val="00A84AC4"/>
    <w:rsid w:val="00A87A1B"/>
    <w:rsid w:val="00AA232B"/>
    <w:rsid w:val="00AB124F"/>
    <w:rsid w:val="00AB3DC2"/>
    <w:rsid w:val="00AE132E"/>
    <w:rsid w:val="00B00164"/>
    <w:rsid w:val="00B1399E"/>
    <w:rsid w:val="00B1657E"/>
    <w:rsid w:val="00B17081"/>
    <w:rsid w:val="00B346A4"/>
    <w:rsid w:val="00B54960"/>
    <w:rsid w:val="00B61BCF"/>
    <w:rsid w:val="00B63793"/>
    <w:rsid w:val="00B70EFD"/>
    <w:rsid w:val="00B72B25"/>
    <w:rsid w:val="00B74C49"/>
    <w:rsid w:val="00B95129"/>
    <w:rsid w:val="00BB187F"/>
    <w:rsid w:val="00BB284F"/>
    <w:rsid w:val="00BB5525"/>
    <w:rsid w:val="00BB7342"/>
    <w:rsid w:val="00BD1695"/>
    <w:rsid w:val="00BD7C6D"/>
    <w:rsid w:val="00BE074A"/>
    <w:rsid w:val="00BE2F29"/>
    <w:rsid w:val="00BE5366"/>
    <w:rsid w:val="00C16C33"/>
    <w:rsid w:val="00C3673E"/>
    <w:rsid w:val="00C41849"/>
    <w:rsid w:val="00C51AD8"/>
    <w:rsid w:val="00C6192D"/>
    <w:rsid w:val="00C63538"/>
    <w:rsid w:val="00C73932"/>
    <w:rsid w:val="00C77179"/>
    <w:rsid w:val="00C866C9"/>
    <w:rsid w:val="00C92438"/>
    <w:rsid w:val="00C9690A"/>
    <w:rsid w:val="00CA4D70"/>
    <w:rsid w:val="00CC17BE"/>
    <w:rsid w:val="00CC567E"/>
    <w:rsid w:val="00CC584C"/>
    <w:rsid w:val="00CC6546"/>
    <w:rsid w:val="00CE324F"/>
    <w:rsid w:val="00CF7000"/>
    <w:rsid w:val="00D00D2E"/>
    <w:rsid w:val="00D048FA"/>
    <w:rsid w:val="00D26042"/>
    <w:rsid w:val="00D31AB7"/>
    <w:rsid w:val="00D377D8"/>
    <w:rsid w:val="00D37E82"/>
    <w:rsid w:val="00D60F22"/>
    <w:rsid w:val="00D64916"/>
    <w:rsid w:val="00D918F9"/>
    <w:rsid w:val="00D96D50"/>
    <w:rsid w:val="00DB0BCB"/>
    <w:rsid w:val="00DB7A28"/>
    <w:rsid w:val="00DC2E7E"/>
    <w:rsid w:val="00DD04EF"/>
    <w:rsid w:val="00DF0426"/>
    <w:rsid w:val="00E120E2"/>
    <w:rsid w:val="00E26346"/>
    <w:rsid w:val="00E55676"/>
    <w:rsid w:val="00E5599E"/>
    <w:rsid w:val="00E62C32"/>
    <w:rsid w:val="00E85EDC"/>
    <w:rsid w:val="00EA01CF"/>
    <w:rsid w:val="00EA6CC4"/>
    <w:rsid w:val="00EC2631"/>
    <w:rsid w:val="00ED152E"/>
    <w:rsid w:val="00ED6411"/>
    <w:rsid w:val="00ED795F"/>
    <w:rsid w:val="00EE6CCA"/>
    <w:rsid w:val="00EF4FB9"/>
    <w:rsid w:val="00EF58CB"/>
    <w:rsid w:val="00F23847"/>
    <w:rsid w:val="00F25AC7"/>
    <w:rsid w:val="00F33CB8"/>
    <w:rsid w:val="00F66E35"/>
    <w:rsid w:val="00F72A1A"/>
    <w:rsid w:val="00F7498F"/>
    <w:rsid w:val="00F7728B"/>
    <w:rsid w:val="00F87743"/>
    <w:rsid w:val="00F90369"/>
    <w:rsid w:val="00F93272"/>
    <w:rsid w:val="00FA0471"/>
    <w:rsid w:val="00FA4B23"/>
    <w:rsid w:val="00FA5022"/>
    <w:rsid w:val="00FB331D"/>
    <w:rsid w:val="00FB5E0D"/>
    <w:rsid w:val="00FD1E01"/>
    <w:rsid w:val="00FD35C2"/>
    <w:rsid w:val="00FD5F29"/>
    <w:rsid w:val="00FE1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989D5E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83E41" w:themeColor="text2"/>
        <w:sz w:val="28"/>
        <w:szCs w:val="28"/>
        <w:lang w:val="en-US" w:eastAsia="ja-JP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5" w:qFormat="1"/>
    <w:lsdException w:name="heading 2" w:semiHidden="1" w:uiPriority="6" w:unhideWhenUsed="1" w:qFormat="1"/>
    <w:lsdException w:name="heading 3" w:semiHidden="1" w:uiPriority="7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3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7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37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8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5"/>
    <w:qFormat/>
    <w:pPr>
      <w:keepNext/>
      <w:keepLines/>
      <w:numPr>
        <w:numId w:val="5"/>
      </w:numPr>
      <w:spacing w:after="280" w:line="264" w:lineRule="auto"/>
      <w:ind w:left="432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6"/>
    <w:qFormat/>
    <w:rsid w:val="00FD35C2"/>
    <w:pPr>
      <w:keepNext/>
      <w:keepLines/>
      <w:numPr>
        <w:ilvl w:val="1"/>
        <w:numId w:val="5"/>
      </w:numPr>
      <w:spacing w:before="140" w:after="120" w:line="240" w:lineRule="auto"/>
      <w:ind w:left="576"/>
      <w:outlineLvl w:val="1"/>
    </w:pPr>
    <w:rPr>
      <w:rFonts w:eastAsiaTheme="majorEastAsia" w:cstheme="majorBidi"/>
      <w:b/>
      <w:caps/>
      <w:color w:val="33B7D3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rsid w:val="00FD35C2"/>
    <w:pPr>
      <w:keepNext/>
      <w:keepLines/>
      <w:numPr>
        <w:ilvl w:val="2"/>
        <w:numId w:val="5"/>
      </w:numPr>
      <w:spacing w:before="140" w:after="120" w:line="264" w:lineRule="auto"/>
      <w:outlineLvl w:val="2"/>
    </w:pPr>
    <w:rPr>
      <w:rFonts w:asciiTheme="majorHAnsi" w:eastAsiaTheme="majorEastAsia" w:hAnsiTheme="majorHAnsi" w:cstheme="majorBidi"/>
      <w:b/>
      <w:cap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5"/>
      </w:numPr>
      <w:spacing w:before="140" w:after="120" w:line="264" w:lineRule="auto"/>
      <w:outlineLvl w:val="3"/>
    </w:pPr>
    <w:rPr>
      <w:rFonts w:asciiTheme="majorHAnsi" w:eastAsiaTheme="majorEastAsia" w:hAnsiTheme="majorHAnsi" w:cstheme="majorBidi"/>
      <w:iCs/>
      <w:cap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5"/>
      </w:numPr>
      <w:spacing w:before="140" w:after="120" w:line="264" w:lineRule="auto"/>
      <w:outlineLvl w:val="4"/>
    </w:pPr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5"/>
      </w:numPr>
      <w:spacing w:before="140" w:after="120" w:line="264" w:lineRule="auto"/>
      <w:outlineLvl w:val="5"/>
    </w:pPr>
    <w:rPr>
      <w:rFonts w:asciiTheme="majorHAnsi" w:eastAsiaTheme="majorEastAsia" w:hAnsiTheme="majorHAnsi" w:cstheme="majorBidi"/>
      <w:caps/>
      <w:color w:val="33B7D3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5"/>
      </w:numPr>
      <w:spacing w:before="140" w:after="120" w:line="264" w:lineRule="auto"/>
      <w:outlineLvl w:val="6"/>
    </w:pPr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5"/>
      </w:numPr>
      <w:spacing w:before="140" w:after="120" w:line="264" w:lineRule="auto"/>
      <w:outlineLvl w:val="7"/>
    </w:pPr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5"/>
      </w:numPr>
      <w:spacing w:before="140" w:after="120" w:line="264" w:lineRule="auto"/>
      <w:outlineLvl w:val="8"/>
    </w:pPr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ripJournalTable">
    <w:name w:val="Trip Journal Table"/>
    <w:basedOn w:val="TableNormal"/>
    <w:uiPriority w:val="99"/>
    <w:tblPr>
      <w:tblInd w:w="0" w:type="dxa"/>
      <w:tblBorders>
        <w:top w:val="single" w:sz="36" w:space="0" w:color="483E41" w:themeColor="text2"/>
        <w:insideH w:val="single" w:sz="12" w:space="0" w:color="483E41" w:themeColor="text2"/>
      </w:tblBorders>
      <w:tblCellMar>
        <w:top w:w="288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color w:val="96858A" w:themeColor="text2" w:themeTint="99"/>
      <w:sz w:val="44"/>
    </w:rPr>
  </w:style>
  <w:style w:type="character" w:customStyle="1" w:styleId="FooterChar">
    <w:name w:val="Footer Char"/>
    <w:basedOn w:val="DefaultParagraphFont"/>
    <w:link w:val="Footer"/>
    <w:uiPriority w:val="99"/>
    <w:rPr>
      <w:color w:val="96858A" w:themeColor="text2" w:themeTint="99"/>
      <w:sz w:val="4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Date">
    <w:name w:val="Date"/>
    <w:basedOn w:val="Normal"/>
    <w:next w:val="Heading1"/>
    <w:link w:val="DateChar"/>
    <w:uiPriority w:val="3"/>
    <w:unhideWhenUsed/>
    <w:qFormat/>
    <w:pPr>
      <w:pBdr>
        <w:bottom w:val="single" w:sz="36" w:space="9" w:color="483E41" w:themeColor="text2"/>
      </w:pBdr>
      <w:spacing w:after="280" w:line="240" w:lineRule="auto"/>
    </w:pPr>
    <w:rPr>
      <w:b/>
      <w:caps/>
      <w:sz w:val="34"/>
    </w:rPr>
  </w:style>
  <w:style w:type="character" w:customStyle="1" w:styleId="DateChar">
    <w:name w:val="Date Char"/>
    <w:basedOn w:val="DefaultParagraphFont"/>
    <w:link w:val="Date"/>
    <w:uiPriority w:val="3"/>
    <w:rPr>
      <w:b/>
      <w:caps/>
      <w:sz w:val="34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paragraph" w:styleId="Subtitle">
    <w:name w:val="Subtitle"/>
    <w:basedOn w:val="Normal"/>
    <w:next w:val="Date"/>
    <w:link w:val="SubtitleChar"/>
    <w:uiPriority w:val="2"/>
    <w:qFormat/>
    <w:pPr>
      <w:numPr>
        <w:ilvl w:val="1"/>
      </w:numPr>
      <w:spacing w:after="260"/>
      <w:contextualSpacing/>
    </w:pPr>
    <w:rPr>
      <w:rFonts w:asciiTheme="majorHAnsi" w:eastAsiaTheme="minorEastAsia" w:hAnsiTheme="majorHAnsi"/>
      <w:caps/>
      <w:sz w:val="88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aps/>
      <w:sz w:val="88"/>
      <w:szCs w:val="22"/>
    </w:rPr>
  </w:style>
  <w:style w:type="character" w:customStyle="1" w:styleId="Heading1Char">
    <w:name w:val="Heading 1 Char"/>
    <w:basedOn w:val="DefaultParagraphFont"/>
    <w:link w:val="Heading1"/>
    <w:uiPriority w:val="5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6"/>
    <w:rsid w:val="00FD35C2"/>
    <w:rPr>
      <w:rFonts w:eastAsiaTheme="majorEastAsia" w:cstheme="majorBidi"/>
      <w:b/>
      <w:caps/>
      <w:color w:val="33B7D3" w:themeColor="accen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7"/>
    <w:rsid w:val="00FD35C2"/>
    <w:rPr>
      <w:rFonts w:asciiTheme="majorHAnsi" w:eastAsiaTheme="majorEastAsia" w:hAnsiTheme="majorHAnsi" w:cstheme="majorBidi"/>
      <w:b/>
      <w:cap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  <w:cap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aps/>
      <w:color w:val="33B7D3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paragraph" w:styleId="Quote">
    <w:name w:val="Quote"/>
    <w:basedOn w:val="Normal"/>
    <w:next w:val="Normal"/>
    <w:link w:val="QuoteChar"/>
    <w:uiPriority w:val="37"/>
    <w:semiHidden/>
    <w:unhideWhenUsed/>
    <w:qFormat/>
    <w:pPr>
      <w:spacing w:before="260" w:after="260"/>
      <w:contextualSpacing/>
    </w:pPr>
    <w:rPr>
      <w:iCs/>
      <w:sz w:val="40"/>
    </w:rPr>
  </w:style>
  <w:style w:type="character" w:customStyle="1" w:styleId="QuoteChar">
    <w:name w:val="Quote Char"/>
    <w:basedOn w:val="DefaultParagraphFont"/>
    <w:link w:val="Quote"/>
    <w:uiPriority w:val="37"/>
    <w:semiHidden/>
    <w:rPr>
      <w:iCs/>
      <w:sz w:val="4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60" w:after="260"/>
      <w:contextualSpacing/>
    </w:pPr>
    <w:rPr>
      <w:iCs/>
      <w:color w:val="33B7D3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Cs/>
      <w:color w:val="33B7D3" w:themeColor="accent1"/>
      <w:sz w:val="40"/>
    </w:r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character" w:styleId="BookTitle">
    <w:name w:val="Book Title"/>
    <w:basedOn w:val="DefaultParagraphFont"/>
    <w:uiPriority w:val="33"/>
    <w:semiHidden/>
    <w:unhideWhenUsed/>
    <w:qFormat/>
    <w:rPr>
      <w:rFonts w:asciiTheme="majorHAnsi" w:hAnsiTheme="majorHAnsi"/>
      <w:b w:val="0"/>
      <w:bCs/>
      <w:i w:val="0"/>
      <w:iCs/>
      <w:spacing w:val="0"/>
      <w:sz w:val="28"/>
      <w:u w:val="single" w:color="483E41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Cs/>
      <w:sz w:val="20"/>
      <w:szCs w:val="18"/>
    </w:rPr>
  </w:style>
  <w:style w:type="character" w:styleId="IntenseEmphasis">
    <w:name w:val="Intense Emphasis"/>
    <w:basedOn w:val="DefaultParagraphFont"/>
    <w:uiPriority w:val="28"/>
    <w:semiHidden/>
    <w:unhideWhenUsed/>
    <w:qFormat/>
    <w:rPr>
      <w:b/>
      <w:i w:val="0"/>
      <w:iCs/>
      <w:color w:val="33B7D3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33B7D3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483E41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483E41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483E41" w:themeColor="text2"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styleId="SubtleEmphasis">
    <w:name w:val="Subtle Emphasis"/>
    <w:basedOn w:val="DefaultParagraphFont"/>
    <w:uiPriority w:val="19"/>
    <w:semiHidden/>
    <w:unhideWhenUsed/>
    <w:qFormat/>
    <w:rPr>
      <w:b w:val="0"/>
      <w:i w:val="0"/>
      <w:iCs/>
      <w:color w:val="96858A" w:themeColor="text2" w:themeTint="99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styleId="PageNumber">
    <w:name w:val="page number"/>
    <w:basedOn w:val="DefaultParagraphFont"/>
    <w:uiPriority w:val="99"/>
    <w:semiHidden/>
    <w:unhideWhenUsed/>
    <w:rsid w:val="006C7E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file://localhost/Users/Muninn/Desktop/%5BSw1%5D%20walkthroughImages/SwarmathonLogo.jpg" TargetMode="Externa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uninn/Library/Containers/com.microsoft.Word/Data/Library/Caches/TM10002070/Trip%20Journal.dotx" TargetMode="External"/></Relationships>
</file>

<file path=word/theme/theme1.xml><?xml version="1.0" encoding="utf-8"?>
<a:theme xmlns:a="http://schemas.openxmlformats.org/drawingml/2006/main" name="Office Theme">
  <a:themeElements>
    <a:clrScheme name="Custom 25">
      <a:dk1>
        <a:sysClr val="windowText" lastClr="000000"/>
      </a:dk1>
      <a:lt1>
        <a:sysClr val="window" lastClr="FFFFFF"/>
      </a:lt1>
      <a:dk2>
        <a:srgbClr val="483E41"/>
      </a:dk2>
      <a:lt2>
        <a:srgbClr val="F9FAF8"/>
      </a:lt2>
      <a:accent1>
        <a:srgbClr val="33B7D3"/>
      </a:accent1>
      <a:accent2>
        <a:srgbClr val="E7635F"/>
      </a:accent2>
      <a:accent3>
        <a:srgbClr val="4FBF68"/>
      </a:accent3>
      <a:accent4>
        <a:srgbClr val="F57E0D"/>
      </a:accent4>
      <a:accent5>
        <a:srgbClr val="D1DE3C"/>
      </a:accent5>
      <a:accent6>
        <a:srgbClr val="D47EC1"/>
      </a:accent6>
      <a:hlink>
        <a:srgbClr val="33B7D3"/>
      </a:hlink>
      <a:folHlink>
        <a:srgbClr val="D47EC1"/>
      </a:folHlink>
    </a:clrScheme>
    <a:fontScheme name="Trip_Journal_Fonts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Trip Journal.dotx</Template>
  <TotalTime>103</TotalTime>
  <Pages>8</Pages>
  <Words>488</Words>
  <Characters>2787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swarmathon 5</vt:lpstr>
    </vt:vector>
  </TitlesOfParts>
  <Company/>
  <LinksUpToDate>false</LinksUpToDate>
  <CharactersWithSpaces>3269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swarmathon 5</dc:title>
  <dc:subject>Competition</dc:subject>
  <dc:creator>Elizabeth E. Esterly</dc:creator>
  <cp:keywords/>
  <dc:description/>
  <cp:lastModifiedBy>Elizabeth E. Esterly</cp:lastModifiedBy>
  <cp:revision>43</cp:revision>
  <dcterms:created xsi:type="dcterms:W3CDTF">2017-01-11T17:06:00Z</dcterms:created>
  <dcterms:modified xsi:type="dcterms:W3CDTF">2017-01-12T17:22:00Z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TF10002003</vt:lpwstr>
  </property>
</Properties>
</file>